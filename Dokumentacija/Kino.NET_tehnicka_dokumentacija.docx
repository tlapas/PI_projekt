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520" w:rsidRDefault="00494520" w:rsidP="00494520">
      <w:pPr>
        <w:pStyle w:val="Nazivinstitucije"/>
      </w:pPr>
      <w:r>
        <w:t>SVEUČILIŠTE U ZAGREBU</w:t>
      </w:r>
    </w:p>
    <w:p w:rsidR="00494520" w:rsidRDefault="00494520" w:rsidP="00494520">
      <w:pPr>
        <w:pStyle w:val="Nazivinstitucije"/>
      </w:pPr>
      <w:r>
        <w:t>FAKULTET ORGANIZACIJE I INFORMATIKE</w:t>
      </w:r>
    </w:p>
    <w:p w:rsidR="00494520" w:rsidRDefault="00494520" w:rsidP="00494520">
      <w:pPr>
        <w:pStyle w:val="Nazivinstitucije"/>
      </w:pPr>
      <w:r>
        <w:t>V A R A Ž D I N</w:t>
      </w:r>
    </w:p>
    <w:p w:rsidR="00494520" w:rsidRDefault="00494520" w:rsidP="00494520">
      <w:pPr>
        <w:pStyle w:val="Imeiprezimekandidata"/>
        <w:rPr>
          <w:sz w:val="24"/>
        </w:rPr>
      </w:pPr>
    </w:p>
    <w:p w:rsidR="00494520" w:rsidRDefault="00494520" w:rsidP="00494520">
      <w:pPr>
        <w:pStyle w:val="Imeiprezimekandidata"/>
        <w:rPr>
          <w:sz w:val="24"/>
        </w:rPr>
      </w:pPr>
    </w:p>
    <w:p w:rsidR="00494520" w:rsidRDefault="00494520" w:rsidP="00494520">
      <w:pPr>
        <w:spacing w:line="360" w:lineRule="auto"/>
      </w:pPr>
      <w:r>
        <w:t xml:space="preserve">Hrvoje </w:t>
      </w:r>
      <w:proofErr w:type="spellStart"/>
      <w:r>
        <w:t>Kurilić</w:t>
      </w:r>
      <w:proofErr w:type="spellEnd"/>
      <w:r>
        <w:t>, 39121/10-R</w:t>
      </w:r>
    </w:p>
    <w:p w:rsidR="00494520" w:rsidRDefault="00494520" w:rsidP="00494520">
      <w:pPr>
        <w:spacing w:line="360" w:lineRule="auto"/>
      </w:pPr>
      <w:r>
        <w:t>Tihana Lapaš, 39060/10-R</w:t>
      </w:r>
    </w:p>
    <w:p w:rsidR="00494520" w:rsidRDefault="00494520" w:rsidP="00494520">
      <w:pPr>
        <w:spacing w:line="360" w:lineRule="auto"/>
      </w:pPr>
      <w:r>
        <w:t xml:space="preserve">Tina </w:t>
      </w:r>
      <w:proofErr w:type="spellStart"/>
      <w:r>
        <w:t>Mehanović</w:t>
      </w:r>
      <w:proofErr w:type="spellEnd"/>
      <w:r>
        <w:t>, 39072/10-R</w:t>
      </w:r>
    </w:p>
    <w:p w:rsidR="00494520" w:rsidRDefault="00494520" w:rsidP="00494520">
      <w:pPr>
        <w:spacing w:line="360" w:lineRule="auto"/>
      </w:pPr>
      <w:r>
        <w:t xml:space="preserve">Branimir </w:t>
      </w:r>
      <w:proofErr w:type="spellStart"/>
      <w:r>
        <w:t>Štivić</w:t>
      </w:r>
      <w:proofErr w:type="spellEnd"/>
      <w:r>
        <w:t>, 39078/10-R</w:t>
      </w:r>
    </w:p>
    <w:p w:rsidR="00494520" w:rsidRDefault="00494520" w:rsidP="00494520">
      <w:r>
        <w:t>Davor Vučina, 39138/10-R</w:t>
      </w:r>
    </w:p>
    <w:p w:rsidR="00494520" w:rsidRDefault="00494520" w:rsidP="00494520"/>
    <w:p w:rsidR="00494520" w:rsidRDefault="00494520" w:rsidP="00494520"/>
    <w:p w:rsidR="00494520" w:rsidRDefault="00494520" w:rsidP="00494520"/>
    <w:p w:rsidR="00494520" w:rsidRDefault="00494520" w:rsidP="00494520">
      <w:pPr>
        <w:jc w:val="center"/>
      </w:pPr>
      <w:r>
        <w:t>Projekt iz kolegija Programsko inženjerstvo</w:t>
      </w:r>
    </w:p>
    <w:p w:rsidR="00494520" w:rsidRDefault="00494520" w:rsidP="00494520"/>
    <w:p w:rsidR="00494520" w:rsidRDefault="00494520" w:rsidP="00494520"/>
    <w:p w:rsidR="00494520" w:rsidRDefault="00494520" w:rsidP="00494520">
      <w:pPr>
        <w:pStyle w:val="Naslovzavrnograda"/>
        <w:spacing w:line="360" w:lineRule="auto"/>
        <w:rPr>
          <w:rFonts w:ascii="Times New Roman" w:hAnsi="Times New Roman"/>
          <w:sz w:val="24"/>
        </w:rPr>
      </w:pPr>
      <w:r>
        <w:rPr>
          <w:rFonts w:ascii="Times New Roman" w:hAnsi="Times New Roman"/>
          <w:sz w:val="24"/>
        </w:rPr>
        <w:t>Kino.NET – Aplikacija za prodaju kino ulaznica</w:t>
      </w:r>
    </w:p>
    <w:p w:rsidR="00494520" w:rsidRDefault="00494520" w:rsidP="00494520">
      <w:pPr>
        <w:pStyle w:val="Naslovzavrnograda"/>
        <w:spacing w:line="360" w:lineRule="auto"/>
        <w:rPr>
          <w:rFonts w:ascii="Times New Roman" w:hAnsi="Times New Roman"/>
          <w:sz w:val="24"/>
        </w:rPr>
      </w:pPr>
      <w:r>
        <w:rPr>
          <w:rFonts w:ascii="Times New Roman" w:hAnsi="Times New Roman"/>
          <w:sz w:val="24"/>
        </w:rPr>
        <w:t>Projektna dokumentacija</w:t>
      </w:r>
    </w:p>
    <w:p w:rsidR="00494520" w:rsidRDefault="00494520" w:rsidP="00494520">
      <w:pPr>
        <w:pStyle w:val="Naslovzavrnograda"/>
        <w:spacing w:line="360" w:lineRule="auto"/>
        <w:jc w:val="left"/>
        <w:rPr>
          <w:rFonts w:ascii="Times New Roman" w:hAnsi="Times New Roman"/>
          <w:sz w:val="24"/>
        </w:rPr>
      </w:pPr>
    </w:p>
    <w:p w:rsidR="00494520" w:rsidRDefault="00494520" w:rsidP="00494520">
      <w:pPr>
        <w:pStyle w:val="Naslovzavrnograda"/>
        <w:spacing w:line="360" w:lineRule="auto"/>
        <w:rPr>
          <w:rFonts w:ascii="Times New Roman" w:hAnsi="Times New Roman"/>
          <w:sz w:val="24"/>
        </w:rPr>
      </w:pPr>
    </w:p>
    <w:p w:rsidR="00494520" w:rsidRDefault="00494520" w:rsidP="00494520">
      <w:pPr>
        <w:pStyle w:val="Naslovzavrnograda"/>
        <w:spacing w:line="360" w:lineRule="auto"/>
        <w:rPr>
          <w:rFonts w:ascii="Times New Roman" w:hAnsi="Times New Roman"/>
          <w:sz w:val="24"/>
        </w:rPr>
      </w:pPr>
    </w:p>
    <w:p w:rsidR="00494520" w:rsidRDefault="00494520" w:rsidP="00494520">
      <w:pPr>
        <w:pStyle w:val="Naslovzavrnograda"/>
        <w:spacing w:line="360" w:lineRule="auto"/>
        <w:rPr>
          <w:rFonts w:ascii="Times New Roman" w:hAnsi="Times New Roman"/>
          <w:sz w:val="24"/>
        </w:rPr>
      </w:pPr>
    </w:p>
    <w:p w:rsidR="00494520" w:rsidRDefault="00494520" w:rsidP="00494520">
      <w:pPr>
        <w:pStyle w:val="Default"/>
        <w:spacing w:line="360" w:lineRule="auto"/>
      </w:pPr>
      <w:r>
        <w:t xml:space="preserve">                                                                                            Nositelj kolegija:</w:t>
      </w:r>
    </w:p>
    <w:p w:rsidR="00494520" w:rsidRDefault="00494520" w:rsidP="00494520">
      <w:pPr>
        <w:pStyle w:val="Default"/>
        <w:spacing w:line="360" w:lineRule="auto"/>
        <w:rPr>
          <w:b/>
          <w:bCs/>
        </w:rPr>
      </w:pPr>
      <w:r>
        <w:rPr>
          <w:b/>
          <w:bCs/>
        </w:rPr>
        <w:t xml:space="preserve">                                                                                            Prof. dr. sc. Vjeran Strahonja</w:t>
      </w:r>
    </w:p>
    <w:p w:rsidR="00494520" w:rsidRDefault="00494520" w:rsidP="00494520">
      <w:pPr>
        <w:pStyle w:val="Default"/>
        <w:spacing w:line="360" w:lineRule="auto"/>
      </w:pPr>
    </w:p>
    <w:p w:rsidR="00494520" w:rsidRDefault="00494520" w:rsidP="00494520">
      <w:pPr>
        <w:pStyle w:val="Default"/>
        <w:spacing w:line="360" w:lineRule="auto"/>
      </w:pPr>
      <w:r>
        <w:t xml:space="preserve">                                                                                            Asistenti:</w:t>
      </w:r>
    </w:p>
    <w:p w:rsidR="00494520" w:rsidRDefault="00494520" w:rsidP="00494520">
      <w:pPr>
        <w:pStyle w:val="Default"/>
        <w:spacing w:line="360" w:lineRule="auto"/>
        <w:rPr>
          <w:b/>
          <w:bCs/>
        </w:rPr>
      </w:pPr>
      <w:r>
        <w:rPr>
          <w:b/>
          <w:bCs/>
        </w:rPr>
        <w:t xml:space="preserve">                                                                                            Ivan </w:t>
      </w:r>
      <w:proofErr w:type="spellStart"/>
      <w:r>
        <w:rPr>
          <w:b/>
          <w:bCs/>
        </w:rPr>
        <w:t>Švogor</w:t>
      </w:r>
      <w:proofErr w:type="spellEnd"/>
      <w:r>
        <w:rPr>
          <w:b/>
          <w:bCs/>
        </w:rPr>
        <w:t xml:space="preserve">, </w:t>
      </w:r>
      <w:proofErr w:type="spellStart"/>
      <w:r>
        <w:rPr>
          <w:b/>
          <w:bCs/>
        </w:rPr>
        <w:t>mag</w:t>
      </w:r>
      <w:proofErr w:type="spellEnd"/>
      <w:r>
        <w:rPr>
          <w:b/>
          <w:bCs/>
        </w:rPr>
        <w:t>. inf.</w:t>
      </w:r>
    </w:p>
    <w:p w:rsidR="00494520" w:rsidRDefault="00494520" w:rsidP="00494520">
      <w:pPr>
        <w:pStyle w:val="Default"/>
        <w:spacing w:line="360" w:lineRule="auto"/>
        <w:rPr>
          <w:b/>
          <w:bCs/>
        </w:rPr>
      </w:pPr>
      <w:r>
        <w:rPr>
          <w:b/>
          <w:bCs/>
        </w:rPr>
        <w:t xml:space="preserve">                                                                                            Marko </w:t>
      </w:r>
      <w:proofErr w:type="spellStart"/>
      <w:r>
        <w:rPr>
          <w:b/>
          <w:bCs/>
        </w:rPr>
        <w:t>Mijač</w:t>
      </w:r>
      <w:proofErr w:type="spellEnd"/>
      <w:r>
        <w:rPr>
          <w:b/>
          <w:bCs/>
        </w:rPr>
        <w:t xml:space="preserve">, </w:t>
      </w:r>
      <w:proofErr w:type="spellStart"/>
      <w:r>
        <w:rPr>
          <w:b/>
          <w:bCs/>
        </w:rPr>
        <w:t>mag</w:t>
      </w:r>
      <w:proofErr w:type="spellEnd"/>
      <w:r>
        <w:rPr>
          <w:b/>
          <w:bCs/>
        </w:rPr>
        <w:t>. inf.</w:t>
      </w:r>
    </w:p>
    <w:p w:rsidR="00494520" w:rsidRDefault="00494520" w:rsidP="00494520">
      <w:pPr>
        <w:pStyle w:val="Default"/>
        <w:spacing w:line="360" w:lineRule="auto"/>
      </w:pPr>
      <w:r>
        <w:rPr>
          <w:b/>
          <w:bCs/>
        </w:rPr>
        <w:t xml:space="preserve">                                                                                            Zlatko </w:t>
      </w:r>
      <w:proofErr w:type="spellStart"/>
      <w:r>
        <w:rPr>
          <w:b/>
          <w:bCs/>
        </w:rPr>
        <w:t>Stapić</w:t>
      </w:r>
      <w:proofErr w:type="spellEnd"/>
      <w:r>
        <w:rPr>
          <w:b/>
          <w:bCs/>
        </w:rPr>
        <w:t>, dipl. inf.</w:t>
      </w:r>
    </w:p>
    <w:p w:rsidR="00494520" w:rsidRDefault="00494520" w:rsidP="00494520">
      <w:pPr>
        <w:spacing w:line="360" w:lineRule="auto"/>
      </w:pPr>
      <w:r>
        <w:rPr>
          <w:b/>
          <w:bCs/>
        </w:rPr>
        <w:t xml:space="preserve">                                                                                            Boris </w:t>
      </w:r>
      <w:proofErr w:type="spellStart"/>
      <w:r>
        <w:rPr>
          <w:b/>
          <w:bCs/>
        </w:rPr>
        <w:t>Tomaš</w:t>
      </w:r>
      <w:proofErr w:type="spellEnd"/>
      <w:r>
        <w:rPr>
          <w:b/>
          <w:bCs/>
        </w:rPr>
        <w:t>, dipl. inf</w:t>
      </w:r>
      <w:r>
        <w:t>.</w:t>
      </w:r>
    </w:p>
    <w:p w:rsidR="00494520" w:rsidRDefault="00494520" w:rsidP="00494520"/>
    <w:p w:rsidR="00494520" w:rsidRDefault="00494520" w:rsidP="00494520"/>
    <w:p w:rsidR="00494520" w:rsidRDefault="00494520" w:rsidP="00494520"/>
    <w:p w:rsidR="00494520" w:rsidRDefault="00494520" w:rsidP="00494520"/>
    <w:p w:rsidR="00494520" w:rsidRDefault="00494520" w:rsidP="00494520"/>
    <w:p w:rsidR="00494520" w:rsidRDefault="00494520" w:rsidP="00494520"/>
    <w:p w:rsidR="00494520" w:rsidRDefault="00494520" w:rsidP="00494520"/>
    <w:p w:rsidR="00494520" w:rsidRDefault="00494520" w:rsidP="00494520"/>
    <w:p w:rsidR="00494520" w:rsidRDefault="00494520" w:rsidP="00494520">
      <w:pPr>
        <w:jc w:val="center"/>
      </w:pPr>
      <w:r>
        <w:t>Varaždin, svibanj 2013.</w:t>
      </w:r>
    </w:p>
    <w:p w:rsidR="00494520" w:rsidRDefault="00494520" w:rsidP="00494520">
      <w:pPr>
        <w:sectPr w:rsidR="00494520">
          <w:pgSz w:w="11906" w:h="16838"/>
          <w:pgMar w:top="1417" w:right="1417" w:bottom="1417" w:left="1417" w:header="708" w:footer="708" w:gutter="0"/>
          <w:cols w:space="720"/>
        </w:sectPr>
      </w:pPr>
    </w:p>
    <w:p w:rsidR="00701881" w:rsidRPr="00474E98" w:rsidRDefault="00337503" w:rsidP="00627027">
      <w:pPr>
        <w:pStyle w:val="Sadraj"/>
        <w:spacing w:before="240" w:after="240" w:line="360" w:lineRule="auto"/>
        <w:rPr>
          <w:rFonts w:ascii="Arial" w:hAnsi="Arial" w:cs="Arial"/>
        </w:rPr>
      </w:pPr>
      <w:bookmarkStart w:id="0" w:name="_Toc184011513"/>
      <w:r w:rsidRPr="00474E98">
        <w:rPr>
          <w:rFonts w:ascii="Arial" w:hAnsi="Arial" w:cs="Arial"/>
        </w:rPr>
        <w:lastRenderedPageBreak/>
        <w:t>Sadržaj</w:t>
      </w:r>
      <w:bookmarkEnd w:id="0"/>
    </w:p>
    <w:sdt>
      <w:sdtPr>
        <w:rPr>
          <w:rFonts w:ascii="Times New Roman" w:eastAsia="Times New Roman" w:hAnsi="Times New Roman" w:cs="Times New Roman"/>
          <w:b w:val="0"/>
          <w:bCs w:val="0"/>
          <w:color w:val="auto"/>
          <w:sz w:val="24"/>
          <w:szCs w:val="24"/>
          <w:lang w:val="hr-HR" w:eastAsia="hr-HR"/>
        </w:rPr>
        <w:id w:val="77788003"/>
        <w:docPartObj>
          <w:docPartGallery w:val="Table of Contents"/>
          <w:docPartUnique/>
        </w:docPartObj>
      </w:sdtPr>
      <w:sdtEndPr/>
      <w:sdtContent>
        <w:p w:rsidR="0071522E" w:rsidRDefault="0071522E" w:rsidP="00627027">
          <w:pPr>
            <w:pStyle w:val="TOCHeading"/>
            <w:numPr>
              <w:ilvl w:val="0"/>
              <w:numId w:val="0"/>
            </w:numPr>
            <w:spacing w:before="240" w:after="240" w:line="360" w:lineRule="auto"/>
            <w:ind w:left="720"/>
          </w:pPr>
        </w:p>
        <w:p w:rsidR="000802EA" w:rsidRDefault="0071522E">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59967029" w:history="1">
            <w:r w:rsidR="000802EA" w:rsidRPr="0061749E">
              <w:rPr>
                <w:rStyle w:val="Hyperlink"/>
                <w:noProof/>
              </w:rPr>
              <w:t>1</w:t>
            </w:r>
            <w:r w:rsidR="000802EA">
              <w:rPr>
                <w:rFonts w:asciiTheme="minorHAnsi" w:eastAsiaTheme="minorEastAsia" w:hAnsiTheme="minorHAnsi" w:cstheme="minorBidi"/>
                <w:b w:val="0"/>
                <w:bCs w:val="0"/>
                <w:caps w:val="0"/>
                <w:noProof/>
                <w:sz w:val="22"/>
                <w:szCs w:val="22"/>
              </w:rPr>
              <w:tab/>
            </w:r>
            <w:r w:rsidR="000802EA" w:rsidRPr="0061749E">
              <w:rPr>
                <w:rStyle w:val="Hyperlink"/>
                <w:noProof/>
              </w:rPr>
              <w:t>Uvod</w:t>
            </w:r>
            <w:r w:rsidR="000802EA">
              <w:rPr>
                <w:noProof/>
                <w:webHidden/>
              </w:rPr>
              <w:tab/>
            </w:r>
            <w:r w:rsidR="000802EA">
              <w:rPr>
                <w:noProof/>
                <w:webHidden/>
              </w:rPr>
              <w:fldChar w:fldCharType="begin"/>
            </w:r>
            <w:r w:rsidR="000802EA">
              <w:rPr>
                <w:noProof/>
                <w:webHidden/>
              </w:rPr>
              <w:instrText xml:space="preserve"> PAGEREF _Toc359967029 \h </w:instrText>
            </w:r>
            <w:r w:rsidR="000802EA">
              <w:rPr>
                <w:noProof/>
                <w:webHidden/>
              </w:rPr>
            </w:r>
            <w:r w:rsidR="000802EA">
              <w:rPr>
                <w:noProof/>
                <w:webHidden/>
              </w:rPr>
              <w:fldChar w:fldCharType="separate"/>
            </w:r>
            <w:r w:rsidR="000802EA">
              <w:rPr>
                <w:noProof/>
                <w:webHidden/>
              </w:rPr>
              <w:t>1</w:t>
            </w:r>
            <w:r w:rsidR="000802EA">
              <w:rPr>
                <w:noProof/>
                <w:webHidden/>
              </w:rPr>
              <w:fldChar w:fldCharType="end"/>
            </w:r>
          </w:hyperlink>
        </w:p>
        <w:p w:rsidR="000802EA" w:rsidRDefault="000802EA">
          <w:pPr>
            <w:pStyle w:val="TOC1"/>
            <w:rPr>
              <w:rFonts w:asciiTheme="minorHAnsi" w:eastAsiaTheme="minorEastAsia" w:hAnsiTheme="minorHAnsi" w:cstheme="minorBidi"/>
              <w:b w:val="0"/>
              <w:bCs w:val="0"/>
              <w:caps w:val="0"/>
              <w:noProof/>
              <w:sz w:val="22"/>
              <w:szCs w:val="22"/>
            </w:rPr>
          </w:pPr>
          <w:hyperlink w:anchor="_Toc359967030" w:history="1">
            <w:r w:rsidRPr="0061749E">
              <w:rPr>
                <w:rStyle w:val="Hyperlink"/>
                <w:noProof/>
              </w:rPr>
              <w:t>2</w:t>
            </w:r>
            <w:r>
              <w:rPr>
                <w:rFonts w:asciiTheme="minorHAnsi" w:eastAsiaTheme="minorEastAsia" w:hAnsiTheme="minorHAnsi" w:cstheme="minorBidi"/>
                <w:b w:val="0"/>
                <w:bCs w:val="0"/>
                <w:caps w:val="0"/>
                <w:noProof/>
                <w:sz w:val="22"/>
                <w:szCs w:val="22"/>
              </w:rPr>
              <w:tab/>
            </w:r>
            <w:r w:rsidRPr="0061749E">
              <w:rPr>
                <w:rStyle w:val="Hyperlink"/>
                <w:noProof/>
              </w:rPr>
              <w:t>Korištene tehnologije i alati</w:t>
            </w:r>
            <w:r>
              <w:rPr>
                <w:noProof/>
                <w:webHidden/>
              </w:rPr>
              <w:tab/>
            </w:r>
            <w:r>
              <w:rPr>
                <w:noProof/>
                <w:webHidden/>
              </w:rPr>
              <w:fldChar w:fldCharType="begin"/>
            </w:r>
            <w:r>
              <w:rPr>
                <w:noProof/>
                <w:webHidden/>
              </w:rPr>
              <w:instrText xml:space="preserve"> PAGEREF _Toc359967030 \h </w:instrText>
            </w:r>
            <w:r>
              <w:rPr>
                <w:noProof/>
                <w:webHidden/>
              </w:rPr>
            </w:r>
            <w:r>
              <w:rPr>
                <w:noProof/>
                <w:webHidden/>
              </w:rPr>
              <w:fldChar w:fldCharType="separate"/>
            </w:r>
            <w:r>
              <w:rPr>
                <w:noProof/>
                <w:webHidden/>
              </w:rPr>
              <w:t>2</w:t>
            </w:r>
            <w:r>
              <w:rPr>
                <w:noProof/>
                <w:webHidden/>
              </w:rPr>
              <w:fldChar w:fldCharType="end"/>
            </w:r>
          </w:hyperlink>
        </w:p>
        <w:p w:rsidR="000802EA" w:rsidRDefault="000802EA">
          <w:pPr>
            <w:pStyle w:val="TOC1"/>
            <w:rPr>
              <w:rFonts w:asciiTheme="minorHAnsi" w:eastAsiaTheme="minorEastAsia" w:hAnsiTheme="minorHAnsi" w:cstheme="minorBidi"/>
              <w:b w:val="0"/>
              <w:bCs w:val="0"/>
              <w:caps w:val="0"/>
              <w:noProof/>
              <w:sz w:val="22"/>
              <w:szCs w:val="22"/>
            </w:rPr>
          </w:pPr>
          <w:hyperlink w:anchor="_Toc359967031" w:history="1">
            <w:r w:rsidRPr="0061749E">
              <w:rPr>
                <w:rStyle w:val="Hyperlink"/>
                <w:noProof/>
              </w:rPr>
              <w:t>3</w:t>
            </w:r>
            <w:r>
              <w:rPr>
                <w:rFonts w:asciiTheme="minorHAnsi" w:eastAsiaTheme="minorEastAsia" w:hAnsiTheme="minorHAnsi" w:cstheme="minorBidi"/>
                <w:b w:val="0"/>
                <w:bCs w:val="0"/>
                <w:caps w:val="0"/>
                <w:noProof/>
                <w:sz w:val="22"/>
                <w:szCs w:val="22"/>
              </w:rPr>
              <w:tab/>
            </w:r>
            <w:r w:rsidRPr="0061749E">
              <w:rPr>
                <w:rStyle w:val="Hyperlink"/>
                <w:noProof/>
              </w:rPr>
              <w:t>Dijagrami</w:t>
            </w:r>
            <w:r>
              <w:rPr>
                <w:noProof/>
                <w:webHidden/>
              </w:rPr>
              <w:tab/>
            </w:r>
            <w:r>
              <w:rPr>
                <w:noProof/>
                <w:webHidden/>
              </w:rPr>
              <w:fldChar w:fldCharType="begin"/>
            </w:r>
            <w:r>
              <w:rPr>
                <w:noProof/>
                <w:webHidden/>
              </w:rPr>
              <w:instrText xml:space="preserve"> PAGEREF _Toc359967031 \h </w:instrText>
            </w:r>
            <w:r>
              <w:rPr>
                <w:noProof/>
                <w:webHidden/>
              </w:rPr>
            </w:r>
            <w:r>
              <w:rPr>
                <w:noProof/>
                <w:webHidden/>
              </w:rPr>
              <w:fldChar w:fldCharType="separate"/>
            </w:r>
            <w:r>
              <w:rPr>
                <w:noProof/>
                <w:webHidden/>
              </w:rPr>
              <w:t>4</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32" w:history="1">
            <w:r w:rsidRPr="0061749E">
              <w:rPr>
                <w:rStyle w:val="Hyperlink"/>
                <w:noProof/>
              </w:rPr>
              <w:t>3.1</w:t>
            </w:r>
            <w:r>
              <w:rPr>
                <w:rFonts w:asciiTheme="minorHAnsi" w:eastAsiaTheme="minorEastAsia" w:hAnsiTheme="minorHAnsi" w:cstheme="minorBidi"/>
                <w:smallCaps w:val="0"/>
                <w:noProof/>
                <w:sz w:val="22"/>
                <w:szCs w:val="22"/>
              </w:rPr>
              <w:tab/>
            </w:r>
            <w:r w:rsidRPr="0061749E">
              <w:rPr>
                <w:rStyle w:val="Hyperlink"/>
                <w:noProof/>
              </w:rPr>
              <w:t>UML dijagrami</w:t>
            </w:r>
            <w:r>
              <w:rPr>
                <w:noProof/>
                <w:webHidden/>
              </w:rPr>
              <w:tab/>
            </w:r>
            <w:r>
              <w:rPr>
                <w:noProof/>
                <w:webHidden/>
              </w:rPr>
              <w:fldChar w:fldCharType="begin"/>
            </w:r>
            <w:r>
              <w:rPr>
                <w:noProof/>
                <w:webHidden/>
              </w:rPr>
              <w:instrText xml:space="preserve"> PAGEREF _Toc359967032 \h </w:instrText>
            </w:r>
            <w:r>
              <w:rPr>
                <w:noProof/>
                <w:webHidden/>
              </w:rPr>
            </w:r>
            <w:r>
              <w:rPr>
                <w:noProof/>
                <w:webHidden/>
              </w:rPr>
              <w:fldChar w:fldCharType="separate"/>
            </w:r>
            <w:r>
              <w:rPr>
                <w:noProof/>
                <w:webHidden/>
              </w:rPr>
              <w:t>4</w:t>
            </w:r>
            <w:r>
              <w:rPr>
                <w:noProof/>
                <w:webHidden/>
              </w:rPr>
              <w:fldChar w:fldCharType="end"/>
            </w:r>
          </w:hyperlink>
        </w:p>
        <w:p w:rsidR="000802EA" w:rsidRDefault="000802EA">
          <w:pPr>
            <w:pStyle w:val="TOC3"/>
            <w:tabs>
              <w:tab w:val="left" w:pos="1200"/>
              <w:tab w:val="right" w:leader="dot" w:pos="9344"/>
            </w:tabs>
            <w:rPr>
              <w:rFonts w:asciiTheme="minorHAnsi" w:eastAsiaTheme="minorEastAsia" w:hAnsiTheme="minorHAnsi" w:cstheme="minorBidi"/>
              <w:i w:val="0"/>
              <w:iCs w:val="0"/>
              <w:noProof/>
              <w:sz w:val="22"/>
              <w:szCs w:val="22"/>
            </w:rPr>
          </w:pPr>
          <w:hyperlink w:anchor="_Toc359967033" w:history="1">
            <w:r w:rsidRPr="0061749E">
              <w:rPr>
                <w:rStyle w:val="Hyperlink"/>
                <w:noProof/>
              </w:rPr>
              <w:t>3.1.1</w:t>
            </w:r>
            <w:r>
              <w:rPr>
                <w:rFonts w:asciiTheme="minorHAnsi" w:eastAsiaTheme="minorEastAsia" w:hAnsiTheme="minorHAnsi" w:cstheme="minorBidi"/>
                <w:i w:val="0"/>
                <w:iCs w:val="0"/>
                <w:noProof/>
                <w:sz w:val="22"/>
                <w:szCs w:val="22"/>
              </w:rPr>
              <w:tab/>
            </w:r>
            <w:r w:rsidRPr="0061749E">
              <w:rPr>
                <w:rStyle w:val="Hyperlink"/>
                <w:noProof/>
              </w:rPr>
              <w:t>Dijagram slučajeva korištenja</w:t>
            </w:r>
            <w:r>
              <w:rPr>
                <w:noProof/>
                <w:webHidden/>
              </w:rPr>
              <w:tab/>
            </w:r>
            <w:r>
              <w:rPr>
                <w:noProof/>
                <w:webHidden/>
              </w:rPr>
              <w:fldChar w:fldCharType="begin"/>
            </w:r>
            <w:r>
              <w:rPr>
                <w:noProof/>
                <w:webHidden/>
              </w:rPr>
              <w:instrText xml:space="preserve"> PAGEREF _Toc359967033 \h </w:instrText>
            </w:r>
            <w:r>
              <w:rPr>
                <w:noProof/>
                <w:webHidden/>
              </w:rPr>
            </w:r>
            <w:r>
              <w:rPr>
                <w:noProof/>
                <w:webHidden/>
              </w:rPr>
              <w:fldChar w:fldCharType="separate"/>
            </w:r>
            <w:r>
              <w:rPr>
                <w:noProof/>
                <w:webHidden/>
              </w:rPr>
              <w:t>4</w:t>
            </w:r>
            <w:r>
              <w:rPr>
                <w:noProof/>
                <w:webHidden/>
              </w:rPr>
              <w:fldChar w:fldCharType="end"/>
            </w:r>
          </w:hyperlink>
        </w:p>
        <w:p w:rsidR="000802EA" w:rsidRDefault="000802EA">
          <w:pPr>
            <w:pStyle w:val="TOC3"/>
            <w:tabs>
              <w:tab w:val="left" w:pos="1200"/>
              <w:tab w:val="right" w:leader="dot" w:pos="9344"/>
            </w:tabs>
            <w:rPr>
              <w:rFonts w:asciiTheme="minorHAnsi" w:eastAsiaTheme="minorEastAsia" w:hAnsiTheme="minorHAnsi" w:cstheme="minorBidi"/>
              <w:i w:val="0"/>
              <w:iCs w:val="0"/>
              <w:noProof/>
              <w:sz w:val="22"/>
              <w:szCs w:val="22"/>
            </w:rPr>
          </w:pPr>
          <w:hyperlink w:anchor="_Toc359967034" w:history="1">
            <w:r w:rsidRPr="0061749E">
              <w:rPr>
                <w:rStyle w:val="Hyperlink"/>
                <w:noProof/>
              </w:rPr>
              <w:t>3.1.2</w:t>
            </w:r>
            <w:r>
              <w:rPr>
                <w:rFonts w:asciiTheme="minorHAnsi" w:eastAsiaTheme="minorEastAsia" w:hAnsiTheme="minorHAnsi" w:cstheme="minorBidi"/>
                <w:i w:val="0"/>
                <w:iCs w:val="0"/>
                <w:noProof/>
                <w:sz w:val="22"/>
                <w:szCs w:val="22"/>
              </w:rPr>
              <w:tab/>
            </w:r>
            <w:r w:rsidRPr="0061749E">
              <w:rPr>
                <w:rStyle w:val="Hyperlink"/>
                <w:noProof/>
              </w:rPr>
              <w:t>Dijagram slijeda</w:t>
            </w:r>
            <w:r>
              <w:rPr>
                <w:noProof/>
                <w:webHidden/>
              </w:rPr>
              <w:tab/>
            </w:r>
            <w:r>
              <w:rPr>
                <w:noProof/>
                <w:webHidden/>
              </w:rPr>
              <w:fldChar w:fldCharType="begin"/>
            </w:r>
            <w:r>
              <w:rPr>
                <w:noProof/>
                <w:webHidden/>
              </w:rPr>
              <w:instrText xml:space="preserve"> PAGEREF _Toc359967034 \h </w:instrText>
            </w:r>
            <w:r>
              <w:rPr>
                <w:noProof/>
                <w:webHidden/>
              </w:rPr>
            </w:r>
            <w:r>
              <w:rPr>
                <w:noProof/>
                <w:webHidden/>
              </w:rPr>
              <w:fldChar w:fldCharType="separate"/>
            </w:r>
            <w:r>
              <w:rPr>
                <w:noProof/>
                <w:webHidden/>
              </w:rPr>
              <w:t>10</w:t>
            </w:r>
            <w:r>
              <w:rPr>
                <w:noProof/>
                <w:webHidden/>
              </w:rPr>
              <w:fldChar w:fldCharType="end"/>
            </w:r>
          </w:hyperlink>
        </w:p>
        <w:p w:rsidR="000802EA" w:rsidRDefault="000802EA">
          <w:pPr>
            <w:pStyle w:val="TOC3"/>
            <w:tabs>
              <w:tab w:val="left" w:pos="1200"/>
              <w:tab w:val="right" w:leader="dot" w:pos="9344"/>
            </w:tabs>
            <w:rPr>
              <w:rFonts w:asciiTheme="minorHAnsi" w:eastAsiaTheme="minorEastAsia" w:hAnsiTheme="minorHAnsi" w:cstheme="minorBidi"/>
              <w:i w:val="0"/>
              <w:iCs w:val="0"/>
              <w:noProof/>
              <w:sz w:val="22"/>
              <w:szCs w:val="22"/>
            </w:rPr>
          </w:pPr>
          <w:hyperlink w:anchor="_Toc359967035" w:history="1">
            <w:r w:rsidRPr="0061749E">
              <w:rPr>
                <w:rStyle w:val="Hyperlink"/>
                <w:noProof/>
              </w:rPr>
              <w:t>3.1.3</w:t>
            </w:r>
            <w:r>
              <w:rPr>
                <w:rFonts w:asciiTheme="minorHAnsi" w:eastAsiaTheme="minorEastAsia" w:hAnsiTheme="minorHAnsi" w:cstheme="minorBidi"/>
                <w:i w:val="0"/>
                <w:iCs w:val="0"/>
                <w:noProof/>
                <w:sz w:val="22"/>
                <w:szCs w:val="22"/>
              </w:rPr>
              <w:tab/>
            </w:r>
            <w:r w:rsidRPr="0061749E">
              <w:rPr>
                <w:rStyle w:val="Hyperlink"/>
                <w:noProof/>
              </w:rPr>
              <w:t>Dijagram aktivnosti</w:t>
            </w:r>
            <w:r>
              <w:rPr>
                <w:noProof/>
                <w:webHidden/>
              </w:rPr>
              <w:tab/>
            </w:r>
            <w:r>
              <w:rPr>
                <w:noProof/>
                <w:webHidden/>
              </w:rPr>
              <w:fldChar w:fldCharType="begin"/>
            </w:r>
            <w:r>
              <w:rPr>
                <w:noProof/>
                <w:webHidden/>
              </w:rPr>
              <w:instrText xml:space="preserve"> PAGEREF _Toc359967035 \h </w:instrText>
            </w:r>
            <w:r>
              <w:rPr>
                <w:noProof/>
                <w:webHidden/>
              </w:rPr>
            </w:r>
            <w:r>
              <w:rPr>
                <w:noProof/>
                <w:webHidden/>
              </w:rPr>
              <w:fldChar w:fldCharType="separate"/>
            </w:r>
            <w:r>
              <w:rPr>
                <w:noProof/>
                <w:webHidden/>
              </w:rPr>
              <w:t>17</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36" w:history="1">
            <w:r w:rsidRPr="0061749E">
              <w:rPr>
                <w:rStyle w:val="Hyperlink"/>
                <w:noProof/>
              </w:rPr>
              <w:t>3.2</w:t>
            </w:r>
            <w:r>
              <w:rPr>
                <w:rFonts w:asciiTheme="minorHAnsi" w:eastAsiaTheme="minorEastAsia" w:hAnsiTheme="minorHAnsi" w:cstheme="minorBidi"/>
                <w:smallCaps w:val="0"/>
                <w:noProof/>
                <w:sz w:val="22"/>
                <w:szCs w:val="22"/>
              </w:rPr>
              <w:tab/>
            </w:r>
            <w:r w:rsidRPr="0061749E">
              <w:rPr>
                <w:rStyle w:val="Hyperlink"/>
                <w:noProof/>
              </w:rPr>
              <w:t>Dijagram klasa</w:t>
            </w:r>
            <w:r>
              <w:rPr>
                <w:noProof/>
                <w:webHidden/>
              </w:rPr>
              <w:tab/>
            </w:r>
            <w:r>
              <w:rPr>
                <w:noProof/>
                <w:webHidden/>
              </w:rPr>
              <w:fldChar w:fldCharType="begin"/>
            </w:r>
            <w:r>
              <w:rPr>
                <w:noProof/>
                <w:webHidden/>
              </w:rPr>
              <w:instrText xml:space="preserve"> PAGEREF _Toc359967036 \h </w:instrText>
            </w:r>
            <w:r>
              <w:rPr>
                <w:noProof/>
                <w:webHidden/>
              </w:rPr>
            </w:r>
            <w:r>
              <w:rPr>
                <w:noProof/>
                <w:webHidden/>
              </w:rPr>
              <w:fldChar w:fldCharType="separate"/>
            </w:r>
            <w:r>
              <w:rPr>
                <w:noProof/>
                <w:webHidden/>
              </w:rPr>
              <w:t>23</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37" w:history="1">
            <w:r w:rsidRPr="0061749E">
              <w:rPr>
                <w:rStyle w:val="Hyperlink"/>
                <w:noProof/>
              </w:rPr>
              <w:t>3.3</w:t>
            </w:r>
            <w:r>
              <w:rPr>
                <w:rFonts w:asciiTheme="minorHAnsi" w:eastAsiaTheme="minorEastAsia" w:hAnsiTheme="minorHAnsi" w:cstheme="minorBidi"/>
                <w:smallCaps w:val="0"/>
                <w:noProof/>
                <w:sz w:val="22"/>
                <w:szCs w:val="22"/>
              </w:rPr>
              <w:tab/>
            </w:r>
            <w:r w:rsidRPr="0061749E">
              <w:rPr>
                <w:rStyle w:val="Hyperlink"/>
                <w:noProof/>
              </w:rPr>
              <w:t>ERA model</w:t>
            </w:r>
            <w:r>
              <w:rPr>
                <w:noProof/>
                <w:webHidden/>
              </w:rPr>
              <w:tab/>
            </w:r>
            <w:r>
              <w:rPr>
                <w:noProof/>
                <w:webHidden/>
              </w:rPr>
              <w:fldChar w:fldCharType="begin"/>
            </w:r>
            <w:r>
              <w:rPr>
                <w:noProof/>
                <w:webHidden/>
              </w:rPr>
              <w:instrText xml:space="preserve"> PAGEREF _Toc359967037 \h </w:instrText>
            </w:r>
            <w:r>
              <w:rPr>
                <w:noProof/>
                <w:webHidden/>
              </w:rPr>
            </w:r>
            <w:r>
              <w:rPr>
                <w:noProof/>
                <w:webHidden/>
              </w:rPr>
              <w:fldChar w:fldCharType="separate"/>
            </w:r>
            <w:r>
              <w:rPr>
                <w:noProof/>
                <w:webHidden/>
              </w:rPr>
              <w:t>25</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38" w:history="1">
            <w:r w:rsidRPr="0061749E">
              <w:rPr>
                <w:rStyle w:val="Hyperlink"/>
                <w:noProof/>
              </w:rPr>
              <w:t>3.4</w:t>
            </w:r>
            <w:r>
              <w:rPr>
                <w:rFonts w:asciiTheme="minorHAnsi" w:eastAsiaTheme="minorEastAsia" w:hAnsiTheme="minorHAnsi" w:cstheme="minorBidi"/>
                <w:smallCaps w:val="0"/>
                <w:noProof/>
                <w:sz w:val="22"/>
                <w:szCs w:val="22"/>
              </w:rPr>
              <w:tab/>
            </w:r>
            <w:r w:rsidRPr="0061749E">
              <w:rPr>
                <w:rStyle w:val="Hyperlink"/>
                <w:noProof/>
              </w:rPr>
              <w:t>Relacijski model podatka</w:t>
            </w:r>
            <w:r>
              <w:rPr>
                <w:noProof/>
                <w:webHidden/>
              </w:rPr>
              <w:tab/>
            </w:r>
            <w:r>
              <w:rPr>
                <w:noProof/>
                <w:webHidden/>
              </w:rPr>
              <w:fldChar w:fldCharType="begin"/>
            </w:r>
            <w:r>
              <w:rPr>
                <w:noProof/>
                <w:webHidden/>
              </w:rPr>
              <w:instrText xml:space="preserve"> PAGEREF _Toc359967038 \h </w:instrText>
            </w:r>
            <w:r>
              <w:rPr>
                <w:noProof/>
                <w:webHidden/>
              </w:rPr>
            </w:r>
            <w:r>
              <w:rPr>
                <w:noProof/>
                <w:webHidden/>
              </w:rPr>
              <w:fldChar w:fldCharType="separate"/>
            </w:r>
            <w:r>
              <w:rPr>
                <w:noProof/>
                <w:webHidden/>
              </w:rPr>
              <w:t>27</w:t>
            </w:r>
            <w:r>
              <w:rPr>
                <w:noProof/>
                <w:webHidden/>
              </w:rPr>
              <w:fldChar w:fldCharType="end"/>
            </w:r>
          </w:hyperlink>
        </w:p>
        <w:p w:rsidR="000802EA" w:rsidRDefault="000802EA">
          <w:pPr>
            <w:pStyle w:val="TOC1"/>
            <w:rPr>
              <w:rFonts w:asciiTheme="minorHAnsi" w:eastAsiaTheme="minorEastAsia" w:hAnsiTheme="minorHAnsi" w:cstheme="minorBidi"/>
              <w:b w:val="0"/>
              <w:bCs w:val="0"/>
              <w:caps w:val="0"/>
              <w:noProof/>
              <w:sz w:val="22"/>
              <w:szCs w:val="22"/>
            </w:rPr>
          </w:pPr>
          <w:hyperlink w:anchor="_Toc359967039" w:history="1">
            <w:r w:rsidRPr="0061749E">
              <w:rPr>
                <w:rStyle w:val="Hyperlink"/>
                <w:noProof/>
              </w:rPr>
              <w:t>4</w:t>
            </w:r>
            <w:r>
              <w:rPr>
                <w:rFonts w:asciiTheme="minorHAnsi" w:eastAsiaTheme="minorEastAsia" w:hAnsiTheme="minorHAnsi" w:cstheme="minorBidi"/>
                <w:b w:val="0"/>
                <w:bCs w:val="0"/>
                <w:caps w:val="0"/>
                <w:noProof/>
                <w:sz w:val="22"/>
                <w:szCs w:val="22"/>
              </w:rPr>
              <w:tab/>
            </w:r>
            <w:r w:rsidRPr="0061749E">
              <w:rPr>
                <w:rStyle w:val="Hyperlink"/>
                <w:noProof/>
              </w:rPr>
              <w:t>Baza podataka</w:t>
            </w:r>
            <w:r>
              <w:rPr>
                <w:noProof/>
                <w:webHidden/>
              </w:rPr>
              <w:tab/>
            </w:r>
            <w:r>
              <w:rPr>
                <w:noProof/>
                <w:webHidden/>
              </w:rPr>
              <w:fldChar w:fldCharType="begin"/>
            </w:r>
            <w:r>
              <w:rPr>
                <w:noProof/>
                <w:webHidden/>
              </w:rPr>
              <w:instrText xml:space="preserve"> PAGEREF _Toc359967039 \h </w:instrText>
            </w:r>
            <w:r>
              <w:rPr>
                <w:noProof/>
                <w:webHidden/>
              </w:rPr>
            </w:r>
            <w:r>
              <w:rPr>
                <w:noProof/>
                <w:webHidden/>
              </w:rPr>
              <w:fldChar w:fldCharType="separate"/>
            </w:r>
            <w:r>
              <w:rPr>
                <w:noProof/>
                <w:webHidden/>
              </w:rPr>
              <w:t>28</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40" w:history="1">
            <w:r w:rsidRPr="0061749E">
              <w:rPr>
                <w:rStyle w:val="Hyperlink"/>
                <w:noProof/>
              </w:rPr>
              <w:t>4.1</w:t>
            </w:r>
            <w:r>
              <w:rPr>
                <w:rFonts w:asciiTheme="minorHAnsi" w:eastAsiaTheme="minorEastAsia" w:hAnsiTheme="minorHAnsi" w:cstheme="minorBidi"/>
                <w:smallCaps w:val="0"/>
                <w:noProof/>
                <w:sz w:val="22"/>
                <w:szCs w:val="22"/>
              </w:rPr>
              <w:tab/>
            </w:r>
            <w:r w:rsidRPr="0061749E">
              <w:rPr>
                <w:rStyle w:val="Hyperlink"/>
                <w:noProof/>
              </w:rPr>
              <w:t>SQL kod</w:t>
            </w:r>
            <w:r>
              <w:rPr>
                <w:noProof/>
                <w:webHidden/>
              </w:rPr>
              <w:tab/>
            </w:r>
            <w:r>
              <w:rPr>
                <w:noProof/>
                <w:webHidden/>
              </w:rPr>
              <w:fldChar w:fldCharType="begin"/>
            </w:r>
            <w:r>
              <w:rPr>
                <w:noProof/>
                <w:webHidden/>
              </w:rPr>
              <w:instrText xml:space="preserve"> PAGEREF _Toc359967040 \h </w:instrText>
            </w:r>
            <w:r>
              <w:rPr>
                <w:noProof/>
                <w:webHidden/>
              </w:rPr>
            </w:r>
            <w:r>
              <w:rPr>
                <w:noProof/>
                <w:webHidden/>
              </w:rPr>
              <w:fldChar w:fldCharType="separate"/>
            </w:r>
            <w:r>
              <w:rPr>
                <w:noProof/>
                <w:webHidden/>
              </w:rPr>
              <w:t>28</w:t>
            </w:r>
            <w:r>
              <w:rPr>
                <w:noProof/>
                <w:webHidden/>
              </w:rPr>
              <w:fldChar w:fldCharType="end"/>
            </w:r>
          </w:hyperlink>
        </w:p>
        <w:p w:rsidR="000802EA" w:rsidRDefault="000802EA">
          <w:pPr>
            <w:pStyle w:val="TOC2"/>
            <w:tabs>
              <w:tab w:val="left" w:pos="720"/>
              <w:tab w:val="right" w:leader="dot" w:pos="9344"/>
            </w:tabs>
            <w:rPr>
              <w:rFonts w:asciiTheme="minorHAnsi" w:eastAsiaTheme="minorEastAsia" w:hAnsiTheme="minorHAnsi" w:cstheme="minorBidi"/>
              <w:smallCaps w:val="0"/>
              <w:noProof/>
              <w:sz w:val="22"/>
              <w:szCs w:val="22"/>
            </w:rPr>
          </w:pPr>
          <w:hyperlink w:anchor="_Toc359967041" w:history="1">
            <w:r w:rsidRPr="0061749E">
              <w:rPr>
                <w:rStyle w:val="Hyperlink"/>
                <w:noProof/>
              </w:rPr>
              <w:t>4.2</w:t>
            </w:r>
            <w:r>
              <w:rPr>
                <w:rFonts w:asciiTheme="minorHAnsi" w:eastAsiaTheme="minorEastAsia" w:hAnsiTheme="minorHAnsi" w:cstheme="minorBidi"/>
                <w:smallCaps w:val="0"/>
                <w:noProof/>
                <w:sz w:val="22"/>
                <w:szCs w:val="22"/>
              </w:rPr>
              <w:tab/>
            </w:r>
            <w:r w:rsidRPr="0061749E">
              <w:rPr>
                <w:rStyle w:val="Hyperlink"/>
                <w:noProof/>
              </w:rPr>
              <w:t>Unos podataka</w:t>
            </w:r>
            <w:r>
              <w:rPr>
                <w:noProof/>
                <w:webHidden/>
              </w:rPr>
              <w:tab/>
            </w:r>
            <w:r>
              <w:rPr>
                <w:noProof/>
                <w:webHidden/>
              </w:rPr>
              <w:fldChar w:fldCharType="begin"/>
            </w:r>
            <w:r>
              <w:rPr>
                <w:noProof/>
                <w:webHidden/>
              </w:rPr>
              <w:instrText xml:space="preserve"> PAGEREF _Toc359967041 \h </w:instrText>
            </w:r>
            <w:r>
              <w:rPr>
                <w:noProof/>
                <w:webHidden/>
              </w:rPr>
            </w:r>
            <w:r>
              <w:rPr>
                <w:noProof/>
                <w:webHidden/>
              </w:rPr>
              <w:fldChar w:fldCharType="separate"/>
            </w:r>
            <w:r>
              <w:rPr>
                <w:noProof/>
                <w:webHidden/>
              </w:rPr>
              <w:t>32</w:t>
            </w:r>
            <w:r>
              <w:rPr>
                <w:noProof/>
                <w:webHidden/>
              </w:rPr>
              <w:fldChar w:fldCharType="end"/>
            </w:r>
          </w:hyperlink>
        </w:p>
        <w:p w:rsidR="000802EA" w:rsidRDefault="000802EA">
          <w:pPr>
            <w:pStyle w:val="TOC1"/>
            <w:rPr>
              <w:rFonts w:asciiTheme="minorHAnsi" w:eastAsiaTheme="minorEastAsia" w:hAnsiTheme="minorHAnsi" w:cstheme="minorBidi"/>
              <w:b w:val="0"/>
              <w:bCs w:val="0"/>
              <w:caps w:val="0"/>
              <w:noProof/>
              <w:sz w:val="22"/>
              <w:szCs w:val="22"/>
            </w:rPr>
          </w:pPr>
          <w:hyperlink w:anchor="_Toc359967042" w:history="1">
            <w:r w:rsidRPr="0061749E">
              <w:rPr>
                <w:rStyle w:val="Hyperlink"/>
                <w:rFonts w:ascii="Arial" w:hAnsi="Arial" w:cs="Arial"/>
                <w:noProof/>
              </w:rPr>
              <w:t>Slike</w:t>
            </w:r>
            <w:r>
              <w:rPr>
                <w:noProof/>
                <w:webHidden/>
              </w:rPr>
              <w:tab/>
            </w:r>
            <w:r>
              <w:rPr>
                <w:noProof/>
                <w:webHidden/>
              </w:rPr>
              <w:fldChar w:fldCharType="begin"/>
            </w:r>
            <w:r>
              <w:rPr>
                <w:noProof/>
                <w:webHidden/>
              </w:rPr>
              <w:instrText xml:space="preserve"> PAGEREF _Toc359967042 \h </w:instrText>
            </w:r>
            <w:r>
              <w:rPr>
                <w:noProof/>
                <w:webHidden/>
              </w:rPr>
            </w:r>
            <w:r>
              <w:rPr>
                <w:noProof/>
                <w:webHidden/>
              </w:rPr>
              <w:fldChar w:fldCharType="separate"/>
            </w:r>
            <w:r>
              <w:rPr>
                <w:noProof/>
                <w:webHidden/>
              </w:rPr>
              <w:t>35</w:t>
            </w:r>
            <w:r>
              <w:rPr>
                <w:noProof/>
                <w:webHidden/>
              </w:rPr>
              <w:fldChar w:fldCharType="end"/>
            </w:r>
          </w:hyperlink>
        </w:p>
        <w:p w:rsidR="0071522E" w:rsidRDefault="0071522E" w:rsidP="00627027">
          <w:pPr>
            <w:tabs>
              <w:tab w:val="left" w:pos="7911"/>
            </w:tabs>
            <w:spacing w:before="240" w:after="240" w:line="360" w:lineRule="auto"/>
          </w:pPr>
          <w:r>
            <w:rPr>
              <w:b/>
              <w:bCs/>
            </w:rPr>
            <w:fldChar w:fldCharType="end"/>
          </w:r>
          <w:r w:rsidR="00304779">
            <w:rPr>
              <w:b/>
              <w:bCs/>
            </w:rPr>
            <w:tab/>
          </w:r>
        </w:p>
      </w:sdtContent>
    </w:sdt>
    <w:p w:rsidR="001A39AE" w:rsidRDefault="001A39AE" w:rsidP="00627027">
      <w:pPr>
        <w:spacing w:before="240" w:after="240" w:line="360" w:lineRule="auto"/>
      </w:pPr>
    </w:p>
    <w:p w:rsidR="00C5679A" w:rsidRDefault="00C5679A" w:rsidP="00627027">
      <w:pPr>
        <w:pStyle w:val="Naslov4razine"/>
        <w:spacing w:after="240" w:line="360" w:lineRule="auto"/>
        <w:sectPr w:rsidR="00C5679A" w:rsidSect="00857045">
          <w:headerReference w:type="default" r:id="rId9"/>
          <w:footerReference w:type="default" r:id="rId10"/>
          <w:pgSz w:w="11906" w:h="16838"/>
          <w:pgMar w:top="851" w:right="1134" w:bottom="1701" w:left="1418" w:header="709" w:footer="709" w:gutter="0"/>
          <w:pgNumType w:fmt="upperRoman" w:start="1"/>
          <w:cols w:space="708"/>
          <w:docGrid w:linePitch="360"/>
        </w:sectPr>
      </w:pPr>
    </w:p>
    <w:p w:rsidR="00715483" w:rsidRPr="00656146" w:rsidRDefault="00715483" w:rsidP="00627027">
      <w:pPr>
        <w:pStyle w:val="Heading1"/>
      </w:pPr>
      <w:bookmarkStart w:id="1" w:name="_Toc359967029"/>
      <w:r>
        <w:lastRenderedPageBreak/>
        <w:t>Uvod</w:t>
      </w:r>
      <w:bookmarkEnd w:id="1"/>
    </w:p>
    <w:p w:rsidR="00D752B7" w:rsidRPr="000D5191" w:rsidRDefault="00D752B7" w:rsidP="00627027">
      <w:pPr>
        <w:pStyle w:val="Tekst"/>
        <w:spacing w:before="240" w:after="240"/>
        <w:ind w:firstLine="708"/>
      </w:pPr>
      <w:r w:rsidRPr="000D5191">
        <w:t>U ovom dokumentu prikazat ćemo tehničku dokumentaciju vezanu za programski proizvod koji,  kako smo to već i u projektnoj dokumentaciji naveli, pomaže pri radu kina.</w:t>
      </w:r>
    </w:p>
    <w:p w:rsidR="00D752B7" w:rsidRPr="000D5191" w:rsidRDefault="00D752B7" w:rsidP="00627027">
      <w:pPr>
        <w:pStyle w:val="Tekst"/>
        <w:spacing w:before="240" w:after="240"/>
        <w:ind w:firstLine="708"/>
      </w:pPr>
      <w:r w:rsidRPr="000D5191">
        <w:t xml:space="preserve">Ukratko da ponovimo, naš programski proizvod </w:t>
      </w:r>
      <w:r w:rsidRPr="000D5191">
        <w:rPr>
          <w:b/>
          <w:i/>
        </w:rPr>
        <w:t>Kino.NET</w:t>
      </w:r>
      <w:r w:rsidRPr="000D5191">
        <w:t xml:space="preserve"> poslovanju kina pomaže na način da omogućuje lakšu i bržu prodaju ulaznica i izdavanje računa, zaposlenicima (administratoru) olakšava administriranje podataka o zaposlenicima, filmovima i dvoranama, te daje mogućnost vođenja statistike o posjećenosti pojedine projekcije na dnevnoj</w:t>
      </w:r>
      <w:r w:rsidR="000E1B04">
        <w:t>/tjednoj/mjesečnoj</w:t>
      </w:r>
      <w:r w:rsidRPr="000D5191">
        <w:t xml:space="preserve"> bazi.</w:t>
      </w:r>
    </w:p>
    <w:p w:rsidR="00D752B7" w:rsidRPr="000D5191" w:rsidRDefault="00D752B7" w:rsidP="00627027">
      <w:pPr>
        <w:pStyle w:val="Tekst"/>
        <w:spacing w:before="240" w:after="240"/>
        <w:ind w:firstLine="708"/>
      </w:pPr>
      <w:r w:rsidRPr="000D5191">
        <w:t xml:space="preserve">U prvom dijelu ovog rada navest ćemo i ukratko nešto reći o samim </w:t>
      </w:r>
      <w:r w:rsidRPr="000D5191">
        <w:rPr>
          <w:b/>
        </w:rPr>
        <w:t>tehnologijama</w:t>
      </w:r>
      <w:r w:rsidRPr="000D5191">
        <w:t xml:space="preserve"> koje smo koristili pri izradi ovog projektnog zadatka.</w:t>
      </w:r>
    </w:p>
    <w:p w:rsidR="00D752B7" w:rsidRPr="000D5191" w:rsidRDefault="00D752B7" w:rsidP="00627027">
      <w:pPr>
        <w:pStyle w:val="Tekst"/>
        <w:spacing w:before="240" w:after="240"/>
        <w:ind w:firstLine="708"/>
      </w:pPr>
      <w:r w:rsidRPr="000D5191">
        <w:t xml:space="preserve">Drugi dio tehničke dokumentacije odnosi se na dijagrame. U ovom dijelu ćemo prvo prikazati </w:t>
      </w:r>
      <w:r w:rsidRPr="000D5191">
        <w:rPr>
          <w:b/>
        </w:rPr>
        <w:t>UML dijagrame</w:t>
      </w:r>
      <w:r w:rsidR="00E76EA2">
        <w:rPr>
          <w:b/>
        </w:rPr>
        <w:t>:</w:t>
      </w:r>
      <w:r w:rsidRPr="000D5191">
        <w:t xml:space="preserve"> dijagrami slučajeva korištenja - </w:t>
      </w:r>
      <w:proofErr w:type="spellStart"/>
      <w:r w:rsidRPr="000D5191">
        <w:rPr>
          <w:i/>
        </w:rPr>
        <w:t>Use</w:t>
      </w:r>
      <w:proofErr w:type="spellEnd"/>
      <w:r w:rsidRPr="000D5191">
        <w:rPr>
          <w:i/>
        </w:rPr>
        <w:t xml:space="preserve"> </w:t>
      </w:r>
      <w:proofErr w:type="spellStart"/>
      <w:r w:rsidRPr="000D5191">
        <w:rPr>
          <w:i/>
        </w:rPr>
        <w:t>case</w:t>
      </w:r>
      <w:proofErr w:type="spellEnd"/>
      <w:r w:rsidRPr="000D5191">
        <w:rPr>
          <w:i/>
        </w:rPr>
        <w:t xml:space="preserve"> dijagrami</w:t>
      </w:r>
      <w:r w:rsidRPr="000D5191">
        <w:t xml:space="preserve">, dijagrami slijeda - </w:t>
      </w:r>
      <w:proofErr w:type="spellStart"/>
      <w:r w:rsidRPr="000D5191">
        <w:rPr>
          <w:i/>
        </w:rPr>
        <w:t>Sequence</w:t>
      </w:r>
      <w:proofErr w:type="spellEnd"/>
      <w:r w:rsidRPr="000D5191">
        <w:rPr>
          <w:i/>
        </w:rPr>
        <w:t xml:space="preserve"> dijagrami</w:t>
      </w:r>
      <w:r w:rsidRPr="000D5191">
        <w:t xml:space="preserve">, dijagrami aktivnosti - </w:t>
      </w:r>
      <w:proofErr w:type="spellStart"/>
      <w:r w:rsidRPr="000D5191">
        <w:rPr>
          <w:i/>
        </w:rPr>
        <w:t>Activity</w:t>
      </w:r>
      <w:proofErr w:type="spellEnd"/>
      <w:r w:rsidRPr="000D5191">
        <w:rPr>
          <w:i/>
        </w:rPr>
        <w:t xml:space="preserve"> dijagrami</w:t>
      </w:r>
      <w:r w:rsidRPr="000D5191">
        <w:t xml:space="preserve">, </w:t>
      </w:r>
      <w:r w:rsidRPr="00E76EA2">
        <w:t>dijagram klasa</w:t>
      </w:r>
      <w:r w:rsidRPr="00E76EA2">
        <w:rPr>
          <w:b/>
        </w:rPr>
        <w:t xml:space="preserve"> </w:t>
      </w:r>
      <w:r w:rsidR="00E76EA2">
        <w:t xml:space="preserve">– </w:t>
      </w:r>
      <w:proofErr w:type="spellStart"/>
      <w:r w:rsidR="00E76EA2">
        <w:rPr>
          <w:i/>
        </w:rPr>
        <w:t>Class</w:t>
      </w:r>
      <w:proofErr w:type="spellEnd"/>
      <w:r w:rsidR="00E76EA2">
        <w:rPr>
          <w:i/>
        </w:rPr>
        <w:t xml:space="preserve"> dijagram, </w:t>
      </w:r>
      <w:r w:rsidR="00E76EA2" w:rsidRPr="000D5191">
        <w:t xml:space="preserve">a nakon njih ćemo prikazati </w:t>
      </w:r>
      <w:r w:rsidRPr="000D5191">
        <w:rPr>
          <w:b/>
        </w:rPr>
        <w:t>ERA model.</w:t>
      </w:r>
    </w:p>
    <w:p w:rsidR="00D752B7" w:rsidRPr="000D5191" w:rsidRDefault="00D752B7" w:rsidP="00627027">
      <w:pPr>
        <w:pStyle w:val="Tekst"/>
        <w:spacing w:before="240" w:after="240"/>
        <w:ind w:firstLine="708"/>
      </w:pPr>
      <w:r w:rsidRPr="000D5191">
        <w:t xml:space="preserve">Konačno, u  trećem dijelu tehničke dokumentacije prikazat ćemo generiranu </w:t>
      </w:r>
      <w:r w:rsidRPr="000D5191">
        <w:rPr>
          <w:b/>
        </w:rPr>
        <w:t xml:space="preserve">SQL skriptu </w:t>
      </w:r>
      <w:r w:rsidRPr="000D5191">
        <w:t xml:space="preserve">koja omogućuje izradu baze podataka. ERA model i SQL skriptu smo izradili pomoću alata </w:t>
      </w:r>
      <w:proofErr w:type="spellStart"/>
      <w:r w:rsidRPr="000D5191">
        <w:rPr>
          <w:b/>
          <w:i/>
        </w:rPr>
        <w:t>Toad</w:t>
      </w:r>
      <w:proofErr w:type="spellEnd"/>
      <w:r w:rsidRPr="000D5191">
        <w:rPr>
          <w:b/>
          <w:i/>
        </w:rPr>
        <w:t xml:space="preserve"> Data </w:t>
      </w:r>
      <w:proofErr w:type="spellStart"/>
      <w:r w:rsidRPr="000D5191">
        <w:rPr>
          <w:b/>
          <w:i/>
        </w:rPr>
        <w:t>Modeler</w:t>
      </w:r>
      <w:proofErr w:type="spellEnd"/>
      <w:r w:rsidRPr="000D5191">
        <w:rPr>
          <w:b/>
          <w:i/>
        </w:rPr>
        <w:t xml:space="preserve"> v3.6.6.</w:t>
      </w:r>
      <w:r w:rsidRPr="000D5191">
        <w:t xml:space="preserve"> Za unos podataka u bazu i njen izvoz koristili smo alat </w:t>
      </w:r>
      <w:proofErr w:type="spellStart"/>
      <w:r w:rsidRPr="000D5191">
        <w:rPr>
          <w:b/>
          <w:i/>
        </w:rPr>
        <w:t>SQLite</w:t>
      </w:r>
      <w:proofErr w:type="spellEnd"/>
      <w:r w:rsidRPr="000D5191">
        <w:rPr>
          <w:b/>
          <w:i/>
        </w:rPr>
        <w:t xml:space="preserve"> </w:t>
      </w:r>
      <w:proofErr w:type="spellStart"/>
      <w:r w:rsidRPr="000D5191">
        <w:rPr>
          <w:b/>
          <w:i/>
        </w:rPr>
        <w:t>Expert</w:t>
      </w:r>
      <w:proofErr w:type="spellEnd"/>
      <w:r w:rsidRPr="000D5191">
        <w:rPr>
          <w:b/>
          <w:i/>
        </w:rPr>
        <w:t xml:space="preserve"> Personal v3.4.61.</w:t>
      </w:r>
    </w:p>
    <w:p w:rsidR="00CB4880" w:rsidRDefault="003C0072" w:rsidP="00627027">
      <w:pPr>
        <w:pStyle w:val="Tekst"/>
        <w:spacing w:before="240" w:after="240"/>
        <w:ind w:firstLine="708"/>
      </w:pPr>
      <w:r>
        <w:t xml:space="preserve">. </w:t>
      </w:r>
    </w:p>
    <w:p w:rsidR="00292FBE" w:rsidRDefault="00292FBE" w:rsidP="00627027">
      <w:pPr>
        <w:spacing w:before="240" w:after="240" w:line="360" w:lineRule="auto"/>
        <w:jc w:val="both"/>
      </w:pPr>
      <w:r>
        <w:br w:type="page"/>
      </w:r>
    </w:p>
    <w:p w:rsidR="0007469F" w:rsidRPr="00656146" w:rsidRDefault="00B951F0" w:rsidP="00627027">
      <w:pPr>
        <w:pStyle w:val="Heading1"/>
      </w:pPr>
      <w:bookmarkStart w:id="2" w:name="_Toc359967030"/>
      <w:r>
        <w:lastRenderedPageBreak/>
        <w:t>Korištene tehnologije</w:t>
      </w:r>
      <w:r w:rsidR="00DC3AD4">
        <w:t xml:space="preserve"> i alati</w:t>
      </w:r>
      <w:bookmarkEnd w:id="2"/>
    </w:p>
    <w:p w:rsidR="00627027" w:rsidRDefault="00627027" w:rsidP="00627027">
      <w:pPr>
        <w:pStyle w:val="Tekst"/>
        <w:spacing w:before="240" w:after="240"/>
        <w:ind w:firstLine="708"/>
      </w:pPr>
      <w:r>
        <w:t>Pri izradi projekta</w:t>
      </w:r>
      <w:r w:rsidRPr="00B951F0">
        <w:t xml:space="preserve"> koristili smo nekoliko programskih alata. U nastavku se nalazi popis korištenih alata, te kratko objašnjenje za što smo koji od alata konkretno upotrebljavali.</w:t>
      </w:r>
    </w:p>
    <w:p w:rsidR="00206F6D" w:rsidRDefault="00206F6D" w:rsidP="00206F6D">
      <w:pPr>
        <w:pStyle w:val="Tekst"/>
        <w:numPr>
          <w:ilvl w:val="0"/>
          <w:numId w:val="20"/>
        </w:numPr>
        <w:spacing w:before="240" w:after="240"/>
      </w:pPr>
      <w:r w:rsidRPr="004B2F6A">
        <w:t>Microsoft Project 2007</w:t>
      </w:r>
    </w:p>
    <w:p w:rsidR="00627027" w:rsidRDefault="00627027" w:rsidP="00627027">
      <w:pPr>
        <w:pStyle w:val="Tekst"/>
        <w:numPr>
          <w:ilvl w:val="0"/>
          <w:numId w:val="20"/>
        </w:numPr>
        <w:spacing w:before="240" w:after="240"/>
      </w:pPr>
      <w:r>
        <w:t>Microsoft Office 2010</w:t>
      </w:r>
    </w:p>
    <w:p w:rsidR="00627027" w:rsidRDefault="00627027" w:rsidP="00627027">
      <w:pPr>
        <w:pStyle w:val="Tekst"/>
        <w:numPr>
          <w:ilvl w:val="0"/>
          <w:numId w:val="20"/>
        </w:numPr>
        <w:spacing w:before="240" w:after="240"/>
      </w:pPr>
      <w:proofErr w:type="spellStart"/>
      <w:r w:rsidRPr="00C64CD7">
        <w:t>Visual</w:t>
      </w:r>
      <w:proofErr w:type="spellEnd"/>
      <w:r w:rsidRPr="00C64CD7">
        <w:t xml:space="preserve"> </w:t>
      </w:r>
      <w:proofErr w:type="spellStart"/>
      <w:r w:rsidRPr="00C64CD7">
        <w:t>Paradigm</w:t>
      </w:r>
      <w:proofErr w:type="spellEnd"/>
      <w:r w:rsidRPr="00C64CD7">
        <w:t xml:space="preserve"> for UML CE 10.1</w:t>
      </w:r>
    </w:p>
    <w:p w:rsidR="00627027" w:rsidRDefault="00627027" w:rsidP="00627027">
      <w:pPr>
        <w:pStyle w:val="Tekst"/>
        <w:numPr>
          <w:ilvl w:val="0"/>
          <w:numId w:val="20"/>
        </w:numPr>
        <w:spacing w:before="240" w:after="240"/>
      </w:pPr>
      <w:proofErr w:type="spellStart"/>
      <w:r w:rsidRPr="00C64CD7">
        <w:t>Visual</w:t>
      </w:r>
      <w:proofErr w:type="spellEnd"/>
      <w:r w:rsidRPr="00C64CD7">
        <w:t xml:space="preserve"> Studio 2012</w:t>
      </w:r>
    </w:p>
    <w:p w:rsidR="00627027" w:rsidRDefault="00627027" w:rsidP="00627027">
      <w:pPr>
        <w:pStyle w:val="Tekst"/>
        <w:numPr>
          <w:ilvl w:val="0"/>
          <w:numId w:val="20"/>
        </w:numPr>
        <w:spacing w:before="240" w:after="240"/>
      </w:pPr>
      <w:r w:rsidRPr="00504D53">
        <w:t>MS .NET (aplikacija)</w:t>
      </w:r>
    </w:p>
    <w:p w:rsidR="00627027" w:rsidRDefault="00627027" w:rsidP="00627027">
      <w:pPr>
        <w:pStyle w:val="Tekst"/>
        <w:numPr>
          <w:ilvl w:val="0"/>
          <w:numId w:val="20"/>
        </w:numPr>
        <w:spacing w:before="240" w:after="240"/>
      </w:pPr>
      <w:proofErr w:type="spellStart"/>
      <w:r w:rsidRPr="00EC6ECD">
        <w:t>Toad</w:t>
      </w:r>
      <w:proofErr w:type="spellEnd"/>
      <w:r w:rsidRPr="00EC6ECD">
        <w:t xml:space="preserve"> Data </w:t>
      </w:r>
      <w:proofErr w:type="spellStart"/>
      <w:r w:rsidRPr="00EC6ECD">
        <w:t>Modeler</w:t>
      </w:r>
      <w:proofErr w:type="spellEnd"/>
      <w:r w:rsidRPr="00EC6ECD">
        <w:t xml:space="preserve"> v3.6.6</w:t>
      </w:r>
    </w:p>
    <w:p w:rsidR="00206F6D" w:rsidRDefault="00627027" w:rsidP="00206F6D">
      <w:pPr>
        <w:pStyle w:val="Tekst"/>
        <w:numPr>
          <w:ilvl w:val="0"/>
          <w:numId w:val="20"/>
        </w:numPr>
        <w:spacing w:before="240" w:after="240"/>
      </w:pPr>
      <w:proofErr w:type="spellStart"/>
      <w:r w:rsidRPr="008A4DF4">
        <w:t>SQLite</w:t>
      </w:r>
      <w:proofErr w:type="spellEnd"/>
      <w:r w:rsidRPr="008A4DF4">
        <w:t xml:space="preserve"> </w:t>
      </w:r>
      <w:proofErr w:type="spellStart"/>
      <w:r w:rsidRPr="008A4DF4">
        <w:t>Expert</w:t>
      </w:r>
      <w:proofErr w:type="spellEnd"/>
      <w:r w:rsidRPr="008A4DF4">
        <w:t xml:space="preserve"> Personal v3.4.61</w:t>
      </w:r>
    </w:p>
    <w:p w:rsidR="00BD6A8A" w:rsidRDefault="00BD6A8A" w:rsidP="00BD6A8A">
      <w:pPr>
        <w:pStyle w:val="Tekst"/>
        <w:spacing w:before="240" w:after="240"/>
        <w:ind w:left="720"/>
      </w:pPr>
    </w:p>
    <w:p w:rsidR="00206F6D" w:rsidRPr="00206F6D" w:rsidRDefault="00206F6D" w:rsidP="00206F6D">
      <w:pPr>
        <w:pStyle w:val="Tekst"/>
        <w:spacing w:before="240" w:after="240"/>
      </w:pPr>
      <w:r w:rsidRPr="00206F6D">
        <w:rPr>
          <w:b/>
          <w:u w:val="single"/>
        </w:rPr>
        <w:t>Microsoft Project 2007</w:t>
      </w:r>
    </w:p>
    <w:p w:rsidR="00206F6D" w:rsidRDefault="00206F6D" w:rsidP="00206F6D">
      <w:pPr>
        <w:pStyle w:val="Tekst"/>
        <w:spacing w:before="240" w:after="240"/>
      </w:pPr>
      <w:r>
        <w:tab/>
        <w:t>Microsoft Project 2007 koristi se za planiranje zadataka, određivanje i dodjeljivanje resursa potrebnih za izvršenje zadataka i definiranje vremena trajanja aktivnosti i zadataka. Microsoft Project 2007 koristili smo kako bi jednostavnije  i preglednije pratili razvoj informacijskog sustava za prodaju kino ulaznica.</w:t>
      </w:r>
    </w:p>
    <w:p w:rsidR="00627027" w:rsidRPr="00E106A5" w:rsidRDefault="00627027" w:rsidP="00627027">
      <w:pPr>
        <w:pStyle w:val="Tekst"/>
        <w:spacing w:before="240" w:after="240"/>
        <w:rPr>
          <w:b/>
          <w:u w:val="single"/>
        </w:rPr>
      </w:pPr>
      <w:r w:rsidRPr="00E106A5">
        <w:rPr>
          <w:b/>
          <w:u w:val="single"/>
        </w:rPr>
        <w:t>Microsoft Office 2010</w:t>
      </w:r>
    </w:p>
    <w:p w:rsidR="00627027" w:rsidRDefault="00627027" w:rsidP="00627027">
      <w:pPr>
        <w:pStyle w:val="Tekst"/>
        <w:spacing w:before="240" w:after="240"/>
      </w:pPr>
      <w:r>
        <w:tab/>
        <w:t>Microsoft Office 2010, točnije alat koji se nalazi u sklopu njega, Microsoft Word koristili smo za izradu projektne dokumentacije.</w:t>
      </w:r>
    </w:p>
    <w:p w:rsidR="00627027" w:rsidRPr="00E106A5" w:rsidRDefault="00627027" w:rsidP="00627027">
      <w:pPr>
        <w:pStyle w:val="Tekst"/>
        <w:spacing w:before="240" w:after="240"/>
        <w:rPr>
          <w:b/>
          <w:u w:val="single"/>
        </w:rPr>
      </w:pPr>
      <w:proofErr w:type="spellStart"/>
      <w:r w:rsidRPr="00E106A5">
        <w:rPr>
          <w:b/>
          <w:u w:val="single"/>
        </w:rPr>
        <w:t>Visual</w:t>
      </w:r>
      <w:proofErr w:type="spellEnd"/>
      <w:r w:rsidRPr="00E106A5">
        <w:rPr>
          <w:b/>
          <w:u w:val="single"/>
        </w:rPr>
        <w:t xml:space="preserve"> </w:t>
      </w:r>
      <w:proofErr w:type="spellStart"/>
      <w:r w:rsidRPr="00E106A5">
        <w:rPr>
          <w:b/>
          <w:u w:val="single"/>
        </w:rPr>
        <w:t>Paradigm</w:t>
      </w:r>
      <w:proofErr w:type="spellEnd"/>
      <w:r w:rsidRPr="00E106A5">
        <w:rPr>
          <w:b/>
          <w:u w:val="single"/>
        </w:rPr>
        <w:t xml:space="preserve"> for UML CE 10.1</w:t>
      </w:r>
    </w:p>
    <w:p w:rsidR="00627027" w:rsidRDefault="00627027" w:rsidP="00627027">
      <w:pPr>
        <w:pStyle w:val="Tekst"/>
        <w:spacing w:before="240" w:after="240"/>
      </w:pPr>
      <w:r>
        <w:tab/>
        <w:t xml:space="preserve">Alat </w:t>
      </w:r>
      <w:proofErr w:type="spellStart"/>
      <w:r>
        <w:t>Visual</w:t>
      </w:r>
      <w:proofErr w:type="spellEnd"/>
      <w:r>
        <w:t xml:space="preserve"> </w:t>
      </w:r>
      <w:proofErr w:type="spellStart"/>
      <w:r>
        <w:t>Paradigm</w:t>
      </w:r>
      <w:proofErr w:type="spellEnd"/>
      <w:r>
        <w:t xml:space="preserve"> for UML CE 10.1 koristili smo za izradu UML dijagrama (dijagram slučajeva korištenja, dijagram slijeda, dijagram aktivnosti i dijagram klasa).</w:t>
      </w:r>
    </w:p>
    <w:p w:rsidR="00627027" w:rsidRPr="00E106A5" w:rsidRDefault="00627027" w:rsidP="00627027">
      <w:pPr>
        <w:pStyle w:val="Tekst"/>
        <w:spacing w:before="240" w:after="240"/>
        <w:rPr>
          <w:b/>
          <w:u w:val="single"/>
        </w:rPr>
      </w:pPr>
      <w:proofErr w:type="spellStart"/>
      <w:r w:rsidRPr="00E106A5">
        <w:rPr>
          <w:b/>
          <w:u w:val="single"/>
        </w:rPr>
        <w:t>Visual</w:t>
      </w:r>
      <w:proofErr w:type="spellEnd"/>
      <w:r w:rsidRPr="00E106A5">
        <w:rPr>
          <w:b/>
          <w:u w:val="single"/>
        </w:rPr>
        <w:t xml:space="preserve"> Studio 2012</w:t>
      </w:r>
    </w:p>
    <w:p w:rsidR="00627027" w:rsidRDefault="00627027" w:rsidP="00627027">
      <w:pPr>
        <w:pStyle w:val="Tekst"/>
        <w:spacing w:before="240" w:after="240"/>
      </w:pPr>
      <w:r>
        <w:lastRenderedPageBreak/>
        <w:tab/>
        <w:t xml:space="preserve">Microsoft </w:t>
      </w:r>
      <w:proofErr w:type="spellStart"/>
      <w:r>
        <w:t>Visual</w:t>
      </w:r>
      <w:proofErr w:type="spellEnd"/>
      <w:r>
        <w:t xml:space="preserve"> Studio 2012 koristili smo za izradu aplikacije Kino.NET. Aplikacija je napisana u programskom jeziku </w:t>
      </w:r>
      <w:proofErr w:type="spellStart"/>
      <w:r>
        <w:t>Visual</w:t>
      </w:r>
      <w:proofErr w:type="spellEnd"/>
      <w:r>
        <w:t xml:space="preserve"> C# koji omogućuje pisanje aplikacija koje se izvršavaju u .NET </w:t>
      </w:r>
      <w:proofErr w:type="spellStart"/>
      <w:r>
        <w:t>Frameworku</w:t>
      </w:r>
      <w:proofErr w:type="spellEnd"/>
      <w:r>
        <w:t>.</w:t>
      </w:r>
    </w:p>
    <w:p w:rsidR="00627027" w:rsidRPr="00E106A5" w:rsidRDefault="00627027" w:rsidP="00627027">
      <w:pPr>
        <w:pStyle w:val="Tekst"/>
        <w:spacing w:before="240" w:after="240"/>
        <w:rPr>
          <w:b/>
          <w:u w:val="single"/>
        </w:rPr>
      </w:pPr>
      <w:r w:rsidRPr="00E106A5">
        <w:rPr>
          <w:b/>
          <w:u w:val="single"/>
        </w:rPr>
        <w:t>MS .NET (aplikacija)</w:t>
      </w:r>
    </w:p>
    <w:p w:rsidR="00627027" w:rsidRDefault="00627027" w:rsidP="00627027">
      <w:pPr>
        <w:pStyle w:val="Tekst"/>
        <w:spacing w:before="240" w:after="240"/>
      </w:pPr>
      <w:r>
        <w:tab/>
        <w:t>Kao što smo već ranije spomenuli, aplikacija Kino.NET je napisana i izvršava se u .NET razvojnom okruženju. .NET Framework je biblioteka klasa koja pruža pristup mnogim servisima operacijskog sustava i drugim klasama koje pripomažu i ubrzavaju proces razvoja aplikacije.</w:t>
      </w:r>
    </w:p>
    <w:p w:rsidR="00627027" w:rsidRDefault="00627027" w:rsidP="00627027">
      <w:pPr>
        <w:pStyle w:val="Tekst"/>
        <w:spacing w:before="240" w:after="240"/>
        <w:rPr>
          <w:b/>
          <w:u w:val="single"/>
        </w:rPr>
      </w:pPr>
      <w:proofErr w:type="spellStart"/>
      <w:r>
        <w:rPr>
          <w:b/>
          <w:u w:val="single"/>
        </w:rPr>
        <w:t>Toad</w:t>
      </w:r>
      <w:proofErr w:type="spellEnd"/>
      <w:r>
        <w:rPr>
          <w:b/>
          <w:u w:val="single"/>
        </w:rPr>
        <w:t xml:space="preserve"> Data </w:t>
      </w:r>
      <w:proofErr w:type="spellStart"/>
      <w:r>
        <w:rPr>
          <w:b/>
          <w:u w:val="single"/>
        </w:rPr>
        <w:t>Modeler</w:t>
      </w:r>
      <w:proofErr w:type="spellEnd"/>
    </w:p>
    <w:p w:rsidR="00627027" w:rsidRDefault="00627027" w:rsidP="00627027">
      <w:pPr>
        <w:pStyle w:val="Tekst"/>
        <w:spacing w:before="240" w:after="240"/>
        <w:ind w:firstLine="708"/>
      </w:pPr>
      <w:proofErr w:type="spellStart"/>
      <w:r>
        <w:t>Toad</w:t>
      </w:r>
      <w:proofErr w:type="spellEnd"/>
      <w:r>
        <w:t xml:space="preserve"> Data </w:t>
      </w:r>
      <w:proofErr w:type="spellStart"/>
      <w:r>
        <w:t>Modeler</w:t>
      </w:r>
      <w:proofErr w:type="spellEnd"/>
      <w:r>
        <w:t xml:space="preserve"> smo koristili za kreiranje ERA modela i generiranje SQL skripte za kreiranje baze podataka na temelju ERA modela. SQL skriptu smo generirali za bazu podataka.</w:t>
      </w:r>
    </w:p>
    <w:p w:rsidR="00627027" w:rsidRDefault="00627027" w:rsidP="00627027">
      <w:pPr>
        <w:pStyle w:val="Tekst"/>
        <w:spacing w:before="240" w:after="240"/>
        <w:rPr>
          <w:b/>
          <w:u w:val="single"/>
        </w:rPr>
      </w:pPr>
      <w:proofErr w:type="spellStart"/>
      <w:r>
        <w:rPr>
          <w:b/>
          <w:u w:val="single"/>
        </w:rPr>
        <w:t>SQLite</w:t>
      </w:r>
      <w:proofErr w:type="spellEnd"/>
      <w:r>
        <w:rPr>
          <w:b/>
          <w:u w:val="single"/>
        </w:rPr>
        <w:t xml:space="preserve"> </w:t>
      </w:r>
      <w:proofErr w:type="spellStart"/>
      <w:r>
        <w:rPr>
          <w:b/>
          <w:u w:val="single"/>
        </w:rPr>
        <w:t>Expert</w:t>
      </w:r>
      <w:proofErr w:type="spellEnd"/>
      <w:r>
        <w:rPr>
          <w:b/>
          <w:u w:val="single"/>
        </w:rPr>
        <w:t xml:space="preserve"> Personal</w:t>
      </w:r>
    </w:p>
    <w:p w:rsidR="00E106A5" w:rsidRPr="00504D53" w:rsidRDefault="00627027" w:rsidP="00627027">
      <w:pPr>
        <w:pStyle w:val="Tekst"/>
        <w:spacing w:before="240" w:after="240"/>
      </w:pPr>
      <w:r>
        <w:tab/>
        <w:t xml:space="preserve">Pomoću generirane SQL skripte u alatu </w:t>
      </w:r>
      <w:proofErr w:type="spellStart"/>
      <w:r>
        <w:t>SQLite</w:t>
      </w:r>
      <w:proofErr w:type="spellEnd"/>
      <w:r>
        <w:t xml:space="preserve"> </w:t>
      </w:r>
      <w:proofErr w:type="spellStart"/>
      <w:r>
        <w:t>Expert</w:t>
      </w:r>
      <w:proofErr w:type="spellEnd"/>
      <w:r>
        <w:t xml:space="preserve"> Personal smo kreirali </w:t>
      </w:r>
      <w:proofErr w:type="spellStart"/>
      <w:r>
        <w:t>SQLite</w:t>
      </w:r>
      <w:proofErr w:type="spellEnd"/>
      <w:r>
        <w:t xml:space="preserve"> bazu podataka, unesli podatke i izvezli ju u </w:t>
      </w:r>
      <w:r w:rsidRPr="00B5787A">
        <w:rPr>
          <w:b/>
        </w:rPr>
        <w:t>.db3</w:t>
      </w:r>
      <w:r>
        <w:t xml:space="preserve"> formatu.</w:t>
      </w:r>
    </w:p>
    <w:p w:rsidR="00C64CD7" w:rsidRPr="00B951F0" w:rsidRDefault="00C64CD7" w:rsidP="00627027">
      <w:pPr>
        <w:pStyle w:val="Tekst"/>
        <w:spacing w:before="240" w:after="240"/>
        <w:ind w:firstLine="708"/>
      </w:pPr>
    </w:p>
    <w:p w:rsidR="0014109A" w:rsidRDefault="00752754" w:rsidP="00627027">
      <w:pPr>
        <w:pStyle w:val="Tekst"/>
        <w:spacing w:before="240" w:after="240"/>
        <w:ind w:firstLine="708"/>
      </w:pPr>
      <w:r w:rsidRPr="00AC67FD">
        <w:t xml:space="preserve">  </w:t>
      </w:r>
      <w:r w:rsidR="00313EAA" w:rsidRPr="00AC67FD">
        <w:t xml:space="preserve"> </w:t>
      </w:r>
      <w:r w:rsidR="0014109A" w:rsidRPr="00AC67FD">
        <w:t xml:space="preserve"> </w:t>
      </w:r>
      <w:r w:rsidR="0014109A">
        <w:t xml:space="preserve"> </w:t>
      </w:r>
    </w:p>
    <w:p w:rsidR="00EF36D3" w:rsidRDefault="00EF36D3" w:rsidP="00627027">
      <w:pPr>
        <w:pStyle w:val="Naslov1razine"/>
        <w:numPr>
          <w:ilvl w:val="0"/>
          <w:numId w:val="18"/>
        </w:numPr>
        <w:spacing w:before="240" w:line="360" w:lineRule="auto"/>
        <w:outlineLvl w:val="0"/>
        <w:sectPr w:rsidR="00EF36D3" w:rsidSect="005E056F">
          <w:headerReference w:type="default" r:id="rId11"/>
          <w:footerReference w:type="default" r:id="rId12"/>
          <w:pgSz w:w="11906" w:h="16838"/>
          <w:pgMar w:top="851" w:right="1134" w:bottom="1701" w:left="1418" w:header="709" w:footer="709" w:gutter="0"/>
          <w:pgNumType w:start="1"/>
          <w:cols w:space="708"/>
          <w:docGrid w:linePitch="360"/>
        </w:sectPr>
      </w:pPr>
    </w:p>
    <w:p w:rsidR="00210FE6" w:rsidRDefault="00210FE6" w:rsidP="00627027">
      <w:pPr>
        <w:pStyle w:val="Heading1"/>
      </w:pPr>
      <w:bookmarkStart w:id="3" w:name="_Toc359967031"/>
      <w:r>
        <w:lastRenderedPageBreak/>
        <w:t>Dijagrami</w:t>
      </w:r>
      <w:bookmarkEnd w:id="3"/>
    </w:p>
    <w:p w:rsidR="001D31D7" w:rsidRPr="00656146" w:rsidRDefault="003311DD" w:rsidP="00627027">
      <w:pPr>
        <w:pStyle w:val="Heading2"/>
        <w:spacing w:line="360" w:lineRule="auto"/>
      </w:pPr>
      <w:bookmarkStart w:id="4" w:name="_Toc359967032"/>
      <w:r>
        <w:t>UML dijagrami</w:t>
      </w:r>
      <w:bookmarkEnd w:id="4"/>
    </w:p>
    <w:p w:rsidR="00A33A7A" w:rsidRDefault="003311DD" w:rsidP="00627027">
      <w:pPr>
        <w:pStyle w:val="Heading3"/>
        <w:spacing w:before="240" w:after="240" w:line="360" w:lineRule="auto"/>
      </w:pPr>
      <w:bookmarkStart w:id="5" w:name="_Toc359967033"/>
      <w:r>
        <w:t>Dijagram slučajeva korištenja</w:t>
      </w:r>
      <w:bookmarkEnd w:id="5"/>
    </w:p>
    <w:p w:rsidR="00974265" w:rsidRDefault="00974265" w:rsidP="00627027">
      <w:pPr>
        <w:pStyle w:val="Tekst"/>
        <w:spacing w:before="240" w:after="240"/>
        <w:ind w:firstLine="708"/>
      </w:pPr>
      <w:r>
        <w:t xml:space="preserve">Dijagrami slučajeva korištenja su prvi dijagrami koje smo morali izraditi, kako bismo definirali koje sve </w:t>
      </w:r>
      <w:r w:rsidR="00F07193">
        <w:t>učesnike</w:t>
      </w:r>
      <w:r>
        <w:t xml:space="preserve"> imamo u našem sustavu, te, što se sve vezuje uz njih. </w:t>
      </w:r>
      <w:r w:rsidR="00171641">
        <w:t>Dijagrami slučajeva korištenja</w:t>
      </w:r>
      <w:r>
        <w:t xml:space="preserve"> su nam veoma bitni jer predstavljaju temelj za sve ostale dijagrame, a to je stoga što oni zapravo prikazuju što to ustvari sustav radi.</w:t>
      </w:r>
    </w:p>
    <w:p w:rsidR="00974265" w:rsidRDefault="005746BA" w:rsidP="00627027">
      <w:pPr>
        <w:pStyle w:val="Tekst"/>
        <w:spacing w:before="240" w:after="240"/>
        <w:ind w:firstLine="708"/>
      </w:pPr>
      <w:r>
        <w:t>U našem slučaju imamo</w:t>
      </w:r>
      <w:r w:rsidR="00974265">
        <w:t xml:space="preserve"> tri tipa učesnika, a to su </w:t>
      </w:r>
      <w:r>
        <w:rPr>
          <w:b/>
        </w:rPr>
        <w:t>administrator</w:t>
      </w:r>
      <w:r>
        <w:t xml:space="preserve">, </w:t>
      </w:r>
      <w:r>
        <w:rPr>
          <w:b/>
        </w:rPr>
        <w:t>prodavač</w:t>
      </w:r>
      <w:r>
        <w:t xml:space="preserve"> i </w:t>
      </w:r>
      <w:r>
        <w:rPr>
          <w:b/>
        </w:rPr>
        <w:t>baza podataka</w:t>
      </w:r>
      <w:r>
        <w:t xml:space="preserve">. </w:t>
      </w:r>
      <w:r w:rsidR="00565031" w:rsidRPr="00D752B7">
        <w:rPr>
          <w:b/>
        </w:rPr>
        <w:t xml:space="preserve">Administrator </w:t>
      </w:r>
      <w:r w:rsidR="00565031">
        <w:t xml:space="preserve"> je u ovom slučaju osoba koja se </w:t>
      </w:r>
      <w:r w:rsidR="0038649A">
        <w:t>b</w:t>
      </w:r>
      <w:r w:rsidR="00565031">
        <w:t xml:space="preserve">rine za podatke koji su potrebni </w:t>
      </w:r>
      <w:r w:rsidR="00DD58BE">
        <w:t xml:space="preserve">za rad same aplikacije, a to su podaci o zaposlenicima, filmovima, artiklima, dvoranama i projekcijama. </w:t>
      </w:r>
      <w:r w:rsidR="00DD58BE" w:rsidRPr="00D752B7">
        <w:rPr>
          <w:b/>
        </w:rPr>
        <w:t xml:space="preserve">Prodavač </w:t>
      </w:r>
      <w:r w:rsidR="00E52388">
        <w:t>je osoba koja radi na kasi,</w:t>
      </w:r>
      <w:r w:rsidR="00DD58BE">
        <w:t xml:space="preserve"> a njegova uloga je prodaja ulaznica i artikala kao što su kokice, sokovi itd. </w:t>
      </w:r>
      <w:r w:rsidR="00DD58BE" w:rsidRPr="00D752B7">
        <w:rPr>
          <w:b/>
        </w:rPr>
        <w:t>Baza podataka</w:t>
      </w:r>
      <w:r w:rsidR="00DD58BE">
        <w:t xml:space="preserve"> je sustav u kom se pohranjuju podaci koje administrator administrira putem aplikacije</w:t>
      </w:r>
      <w:r w:rsidR="00D752B7">
        <w:t>. Ona je vanjski sustav na koji se spaja aplikacija Kino.NET.</w:t>
      </w:r>
      <w:r w:rsidR="00DD58BE">
        <w:t xml:space="preserve"> </w:t>
      </w:r>
      <w:r>
        <w:t xml:space="preserve">Za te učesnike smo načinili dva dijagrama slučajeva korištenja. Prvi dijagram prikazuje </w:t>
      </w:r>
      <w:r w:rsidR="0038649A">
        <w:t>slučaj korištenja za administratora</w:t>
      </w:r>
      <w:r>
        <w:t xml:space="preserve">, a drugi </w:t>
      </w:r>
      <w:r w:rsidR="0038649A">
        <w:t>slučaj korisnika za prodavača</w:t>
      </w:r>
      <w:r>
        <w:t xml:space="preserve">. </w:t>
      </w:r>
    </w:p>
    <w:p w:rsidR="009A767D" w:rsidRDefault="009A767D" w:rsidP="00627027">
      <w:pPr>
        <w:pStyle w:val="Tekst"/>
        <w:spacing w:before="240" w:after="240"/>
        <w:ind w:firstLine="708"/>
        <w:rPr>
          <w:b/>
        </w:rPr>
        <w:sectPr w:rsidR="009A767D" w:rsidSect="00CE54CE">
          <w:pgSz w:w="11906" w:h="16838"/>
          <w:pgMar w:top="1701" w:right="1418" w:bottom="851" w:left="1134" w:header="709" w:footer="709" w:gutter="0"/>
          <w:cols w:space="708"/>
          <w:docGrid w:linePitch="360"/>
        </w:sectPr>
      </w:pPr>
    </w:p>
    <w:p w:rsidR="00DD2116" w:rsidRDefault="00324693" w:rsidP="00627027">
      <w:pPr>
        <w:pStyle w:val="Tekst"/>
        <w:spacing w:before="240" w:after="240"/>
        <w:rPr>
          <w:b/>
        </w:rPr>
      </w:pPr>
      <w:r>
        <w:rPr>
          <w:b/>
        </w:rPr>
        <w:lastRenderedPageBreak/>
        <w:t>Slučaj korištenja za administratora:</w:t>
      </w:r>
    </w:p>
    <w:p w:rsidR="00DD2116" w:rsidRDefault="00DD2116" w:rsidP="00627027">
      <w:pPr>
        <w:pStyle w:val="Tekst"/>
        <w:numPr>
          <w:ilvl w:val="0"/>
          <w:numId w:val="21"/>
        </w:numPr>
        <w:spacing w:before="240" w:after="240"/>
      </w:pPr>
      <w:proofErr w:type="spellStart"/>
      <w:r>
        <w:t>Logiranje</w:t>
      </w:r>
      <w:proofErr w:type="spellEnd"/>
      <w:r>
        <w:t xml:space="preserve"> u sustav</w:t>
      </w:r>
    </w:p>
    <w:p w:rsidR="00DD2116" w:rsidRDefault="00DD2116" w:rsidP="00627027">
      <w:pPr>
        <w:pStyle w:val="Tekst"/>
        <w:numPr>
          <w:ilvl w:val="0"/>
          <w:numId w:val="21"/>
        </w:numPr>
        <w:spacing w:before="240" w:after="240"/>
      </w:pPr>
      <w:proofErr w:type="spellStart"/>
      <w:r>
        <w:t>Autentifikacija</w:t>
      </w:r>
      <w:proofErr w:type="spellEnd"/>
    </w:p>
    <w:p w:rsidR="00DD2116" w:rsidRDefault="00DD2116" w:rsidP="00627027">
      <w:pPr>
        <w:pStyle w:val="Tekst"/>
        <w:numPr>
          <w:ilvl w:val="0"/>
          <w:numId w:val="21"/>
        </w:numPr>
        <w:spacing w:before="240" w:after="240"/>
      </w:pPr>
      <w:r>
        <w:t>Administriranje podataka</w:t>
      </w:r>
    </w:p>
    <w:p w:rsidR="00DD2116" w:rsidRDefault="00DD2116" w:rsidP="00627027">
      <w:pPr>
        <w:pStyle w:val="Tekst"/>
        <w:numPr>
          <w:ilvl w:val="1"/>
          <w:numId w:val="21"/>
        </w:numPr>
        <w:spacing w:before="240" w:after="240"/>
      </w:pPr>
      <w:r>
        <w:t>Administriranje dvorana</w:t>
      </w:r>
    </w:p>
    <w:p w:rsidR="00DD2116" w:rsidRDefault="00DD2116" w:rsidP="00627027">
      <w:pPr>
        <w:pStyle w:val="Tekst"/>
        <w:numPr>
          <w:ilvl w:val="1"/>
          <w:numId w:val="21"/>
        </w:numPr>
        <w:spacing w:before="240" w:after="240"/>
      </w:pPr>
      <w:r>
        <w:t>Administriranje filmova</w:t>
      </w:r>
    </w:p>
    <w:p w:rsidR="00DD2116" w:rsidRDefault="00DD2116" w:rsidP="00627027">
      <w:pPr>
        <w:pStyle w:val="Tekst"/>
        <w:numPr>
          <w:ilvl w:val="1"/>
          <w:numId w:val="21"/>
        </w:numPr>
        <w:spacing w:before="240" w:after="240"/>
      </w:pPr>
      <w:r>
        <w:t>Administriranje projekcija</w:t>
      </w:r>
    </w:p>
    <w:p w:rsidR="00DD2116" w:rsidRDefault="00DD2116" w:rsidP="00627027">
      <w:pPr>
        <w:pStyle w:val="Tekst"/>
        <w:numPr>
          <w:ilvl w:val="1"/>
          <w:numId w:val="21"/>
        </w:numPr>
        <w:spacing w:before="240" w:after="240"/>
      </w:pPr>
      <w:r>
        <w:t>Administriranje zaposlenika</w:t>
      </w:r>
    </w:p>
    <w:p w:rsidR="00DD2116" w:rsidRDefault="00DD2116" w:rsidP="00627027">
      <w:pPr>
        <w:pStyle w:val="Tekst"/>
        <w:numPr>
          <w:ilvl w:val="1"/>
          <w:numId w:val="21"/>
        </w:numPr>
        <w:spacing w:before="240" w:after="240"/>
      </w:pPr>
      <w:r>
        <w:t>Administriranje artikala</w:t>
      </w:r>
    </w:p>
    <w:p w:rsidR="00DD2116" w:rsidRDefault="00DD2116" w:rsidP="00627027">
      <w:pPr>
        <w:pStyle w:val="Tekst"/>
        <w:numPr>
          <w:ilvl w:val="0"/>
          <w:numId w:val="21"/>
        </w:numPr>
        <w:spacing w:before="240" w:after="240"/>
      </w:pPr>
      <w:r>
        <w:t>Kreiranje izvještaja</w:t>
      </w:r>
    </w:p>
    <w:p w:rsidR="00DD2116" w:rsidRPr="009A767D" w:rsidRDefault="00DD2116" w:rsidP="00627027">
      <w:pPr>
        <w:pStyle w:val="Tekst"/>
        <w:spacing w:before="240" w:after="240"/>
        <w:rPr>
          <w:b/>
          <w:u w:val="single"/>
        </w:rPr>
      </w:pPr>
      <w:proofErr w:type="spellStart"/>
      <w:r w:rsidRPr="009A767D">
        <w:rPr>
          <w:b/>
          <w:u w:val="single"/>
        </w:rPr>
        <w:t>Logiranje</w:t>
      </w:r>
      <w:proofErr w:type="spellEnd"/>
      <w:r w:rsidRPr="009A767D">
        <w:rPr>
          <w:b/>
          <w:u w:val="single"/>
        </w:rPr>
        <w:t xml:space="preserve"> u sustav</w:t>
      </w:r>
    </w:p>
    <w:p w:rsidR="00DD2116" w:rsidRDefault="00DD2116" w:rsidP="00627027">
      <w:pPr>
        <w:pStyle w:val="Tekst"/>
        <w:spacing w:before="240" w:after="240"/>
      </w:pPr>
      <w:r>
        <w:tab/>
        <w:t xml:space="preserve">Administrator se </w:t>
      </w:r>
      <w:proofErr w:type="spellStart"/>
      <w:r>
        <w:t>logira</w:t>
      </w:r>
      <w:proofErr w:type="spellEnd"/>
      <w:r>
        <w:t xml:space="preserve"> u sustav na način da upiše svoje korisničko ime i lozinku. Ovaj slučaj korištenja uključuje i slučaj korištenja </w:t>
      </w:r>
      <w:proofErr w:type="spellStart"/>
      <w:r w:rsidRPr="00646947">
        <w:rPr>
          <w:b/>
          <w:u w:val="single"/>
        </w:rPr>
        <w:t>Autentifikacija</w:t>
      </w:r>
      <w:proofErr w:type="spellEnd"/>
      <w:r>
        <w:rPr>
          <w:b/>
          <w:u w:val="single"/>
        </w:rPr>
        <w:t>.</w:t>
      </w:r>
      <w:r w:rsidRPr="009A4E3A">
        <w:rPr>
          <w:b/>
        </w:rPr>
        <w:t xml:space="preserve"> </w:t>
      </w:r>
      <w:r>
        <w:t>Taj slučaj korištenja provjerava u bazi podataka točnost unesenih po</w:t>
      </w:r>
      <w:r w:rsidR="00477446">
        <w:t>d</w:t>
      </w:r>
      <w:r>
        <w:t xml:space="preserve">ataka i na temelju onoga što provjera vrati, administratoru se omogućuje, ili u slučaju neispravno unesenih podataka onemogućuje, pristup određenim funkcionalnostima aplikacije. </w:t>
      </w:r>
      <w:r>
        <w:tab/>
      </w:r>
    </w:p>
    <w:p w:rsidR="00DD2116" w:rsidRPr="009A767D" w:rsidRDefault="00DD2116" w:rsidP="00627027">
      <w:pPr>
        <w:pStyle w:val="Tekst"/>
        <w:spacing w:before="240" w:after="240"/>
        <w:rPr>
          <w:b/>
          <w:u w:val="single"/>
        </w:rPr>
      </w:pPr>
      <w:r w:rsidRPr="009A767D">
        <w:rPr>
          <w:b/>
          <w:u w:val="single"/>
        </w:rPr>
        <w:t>Administriranje Podataka</w:t>
      </w:r>
    </w:p>
    <w:p w:rsidR="00DD2116" w:rsidRDefault="00DD2116" w:rsidP="00627027">
      <w:pPr>
        <w:pStyle w:val="Tekst"/>
        <w:spacing w:before="240" w:after="240"/>
      </w:pPr>
      <w:r>
        <w:tab/>
        <w:t xml:space="preserve">Slučaj korištenja </w:t>
      </w:r>
      <w:r w:rsidRPr="00982399">
        <w:rPr>
          <w:b/>
          <w:u w:val="single"/>
        </w:rPr>
        <w:t>Administriranje podataka</w:t>
      </w:r>
      <w:r>
        <w:t xml:space="preserve"> odnosi se na unos, mijenjanje, brisanje i pregled podataka o zaposlenicima, filmovima, dvoranama, projekcijama i artiklima putem aplikacije. Također, ovaj slučaj nužno zahtjeva, odnosno uključuje slučaj korištenja</w:t>
      </w:r>
      <w:r w:rsidRPr="003D77B6">
        <w:rPr>
          <w:b/>
          <w:u w:val="single"/>
        </w:rPr>
        <w:t xml:space="preserve"> </w:t>
      </w:r>
      <w:proofErr w:type="spellStart"/>
      <w:r w:rsidRPr="009A767D">
        <w:rPr>
          <w:b/>
          <w:u w:val="single"/>
        </w:rPr>
        <w:t>Logiranje</w:t>
      </w:r>
      <w:proofErr w:type="spellEnd"/>
      <w:r w:rsidRPr="009A767D">
        <w:rPr>
          <w:b/>
          <w:u w:val="single"/>
        </w:rPr>
        <w:t xml:space="preserve"> u sustav</w:t>
      </w:r>
      <w:r>
        <w:rPr>
          <w:b/>
          <w:u w:val="single"/>
        </w:rPr>
        <w:t>.</w:t>
      </w:r>
    </w:p>
    <w:p w:rsidR="00DD2116" w:rsidRPr="009A767D" w:rsidRDefault="00DD2116" w:rsidP="00627027">
      <w:pPr>
        <w:pStyle w:val="Tekst"/>
        <w:spacing w:before="240" w:after="240"/>
        <w:rPr>
          <w:b/>
          <w:u w:val="single"/>
        </w:rPr>
      </w:pPr>
      <w:r w:rsidRPr="009A767D">
        <w:rPr>
          <w:b/>
          <w:u w:val="single"/>
        </w:rPr>
        <w:t>Kreiranje izvještaja</w:t>
      </w:r>
    </w:p>
    <w:p w:rsidR="004C32C7" w:rsidRDefault="00DD2116" w:rsidP="00627027">
      <w:pPr>
        <w:pStyle w:val="Tekst"/>
        <w:spacing w:before="240" w:after="240"/>
      </w:pPr>
      <w:r>
        <w:tab/>
        <w:t xml:space="preserve">Slučaj </w:t>
      </w:r>
      <w:r w:rsidR="002A1FF4">
        <w:rPr>
          <w:b/>
          <w:u w:val="single"/>
        </w:rPr>
        <w:t>K</w:t>
      </w:r>
      <w:r w:rsidRPr="002A1FF4">
        <w:rPr>
          <w:b/>
          <w:u w:val="single"/>
        </w:rPr>
        <w:t>reiranj</w:t>
      </w:r>
      <w:r w:rsidR="002A1FF4">
        <w:rPr>
          <w:b/>
          <w:u w:val="single"/>
        </w:rPr>
        <w:t>e</w:t>
      </w:r>
      <w:r w:rsidRPr="002A1FF4">
        <w:rPr>
          <w:b/>
          <w:u w:val="single"/>
        </w:rPr>
        <w:t xml:space="preserve"> izvještaja</w:t>
      </w:r>
      <w:r>
        <w:t>, kao i prethodni slučaj, uključuje slučaj korištenja</w:t>
      </w:r>
      <w:r w:rsidRPr="003D77B6">
        <w:rPr>
          <w:b/>
          <w:u w:val="single"/>
        </w:rPr>
        <w:t xml:space="preserve"> </w:t>
      </w:r>
      <w:proofErr w:type="spellStart"/>
      <w:r w:rsidRPr="009A767D">
        <w:rPr>
          <w:b/>
          <w:u w:val="single"/>
        </w:rPr>
        <w:t>Logiranje</w:t>
      </w:r>
      <w:proofErr w:type="spellEnd"/>
      <w:r w:rsidRPr="009A767D">
        <w:rPr>
          <w:b/>
          <w:u w:val="single"/>
        </w:rPr>
        <w:t xml:space="preserve"> u sustav</w:t>
      </w:r>
      <w:r>
        <w:t>. Kreiranje izvještaja se odnosi na izradu dnevnih/tjednih/mjesečnih (ovisno o potrebi) izvještaja o posjećenosti kina, odnosno posjećenosti pojedine projekcije.</w:t>
      </w:r>
    </w:p>
    <w:p w:rsidR="00C566E5" w:rsidRDefault="00C566E5" w:rsidP="00627027">
      <w:pPr>
        <w:pStyle w:val="Tekst"/>
        <w:spacing w:before="240" w:after="240"/>
        <w:sectPr w:rsidR="00C566E5" w:rsidSect="00CE54CE">
          <w:pgSz w:w="11906" w:h="16838"/>
          <w:pgMar w:top="1701" w:right="1418" w:bottom="851" w:left="1134" w:header="709" w:footer="709" w:gutter="0"/>
          <w:cols w:space="708"/>
          <w:docGrid w:linePitch="360"/>
        </w:sectPr>
      </w:pPr>
    </w:p>
    <w:p w:rsidR="00CE54CE" w:rsidRPr="004C32C7" w:rsidRDefault="004C32C7" w:rsidP="004C32C7">
      <w:pPr>
        <w:pStyle w:val="Tekst"/>
        <w:spacing w:before="240" w:after="240"/>
        <w:rPr>
          <w:b/>
          <w:sz w:val="28"/>
          <w:szCs w:val="28"/>
        </w:rPr>
      </w:pPr>
      <w:r w:rsidRPr="004C32C7">
        <w:rPr>
          <w:b/>
          <w:sz w:val="28"/>
          <w:szCs w:val="28"/>
        </w:rPr>
        <w:lastRenderedPageBreak/>
        <w:t>Slučaj korištenja za administratora</w:t>
      </w:r>
    </w:p>
    <w:p w:rsidR="00CE54CE" w:rsidRDefault="000802EA" w:rsidP="00E46FC4">
      <w:pPr>
        <w:pStyle w:val="Tekst"/>
        <w:spacing w:before="240" w:after="240"/>
        <w:jc w:val="center"/>
      </w:pPr>
      <w:r>
        <w:rPr>
          <w:noProof/>
        </w:rPr>
        <w:drawing>
          <wp:inline distT="0" distB="0" distL="0" distR="0">
            <wp:extent cx="6515100" cy="4152900"/>
            <wp:effectExtent l="0" t="0" r="0" b="0"/>
            <wp:docPr id="31" name="Picture 31" descr="C:\Users\Ursa\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rsa\Desktop\Adm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0" cy="4152900"/>
                    </a:xfrm>
                    <a:prstGeom prst="rect">
                      <a:avLst/>
                    </a:prstGeom>
                    <a:noFill/>
                    <a:ln>
                      <a:noFill/>
                    </a:ln>
                  </pic:spPr>
                </pic:pic>
              </a:graphicData>
            </a:graphic>
          </wp:inline>
        </w:drawing>
      </w:r>
    </w:p>
    <w:p w:rsidR="00324693" w:rsidRDefault="00324693" w:rsidP="00627027">
      <w:pPr>
        <w:pStyle w:val="Caption"/>
        <w:spacing w:before="240" w:after="240" w:line="360" w:lineRule="auto"/>
        <w:jc w:val="center"/>
      </w:pPr>
      <w:bookmarkStart w:id="6" w:name="_Toc359967043"/>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w:t>
      </w:r>
      <w:r w:rsidR="005C7AFA">
        <w:rPr>
          <w:noProof/>
        </w:rPr>
        <w:fldChar w:fldCharType="end"/>
      </w:r>
      <w:r>
        <w:t>: Slučaj korištenja za administratora</w:t>
      </w:r>
      <w:bookmarkEnd w:id="6"/>
    </w:p>
    <w:p w:rsidR="00324693" w:rsidRDefault="00324693" w:rsidP="00627027">
      <w:pPr>
        <w:pStyle w:val="Tekst"/>
        <w:spacing w:before="240" w:after="240"/>
        <w:jc w:val="center"/>
      </w:pPr>
    </w:p>
    <w:p w:rsidR="00324693" w:rsidRDefault="00324693" w:rsidP="00627027">
      <w:pPr>
        <w:pStyle w:val="Tekst"/>
        <w:spacing w:before="240" w:after="240"/>
        <w:jc w:val="center"/>
        <w:sectPr w:rsidR="00324693" w:rsidSect="00CE54CE">
          <w:pgSz w:w="16838" w:h="11906" w:orient="landscape"/>
          <w:pgMar w:top="1418" w:right="851" w:bottom="1134" w:left="1701" w:header="709" w:footer="709" w:gutter="0"/>
          <w:cols w:space="708"/>
          <w:docGrid w:linePitch="360"/>
        </w:sectPr>
      </w:pPr>
    </w:p>
    <w:p w:rsidR="00DE0A84" w:rsidRDefault="004C32C7" w:rsidP="00627027">
      <w:pPr>
        <w:pStyle w:val="Tekst"/>
        <w:spacing w:before="240" w:after="240"/>
      </w:pPr>
      <w:r>
        <w:rPr>
          <w:b/>
        </w:rPr>
        <w:lastRenderedPageBreak/>
        <w:t>Slučaj korištenja za</w:t>
      </w:r>
      <w:r w:rsidR="005C4AE8">
        <w:rPr>
          <w:b/>
        </w:rPr>
        <w:t xml:space="preserve"> </w:t>
      </w:r>
      <w:r>
        <w:rPr>
          <w:b/>
        </w:rPr>
        <w:t>prodavača</w:t>
      </w:r>
      <w:r w:rsidR="00DE0A84">
        <w:rPr>
          <w:b/>
        </w:rPr>
        <w:t>:</w:t>
      </w:r>
    </w:p>
    <w:p w:rsidR="00A023BE" w:rsidRDefault="00A023BE" w:rsidP="00627027">
      <w:pPr>
        <w:pStyle w:val="Tekst"/>
        <w:numPr>
          <w:ilvl w:val="0"/>
          <w:numId w:val="21"/>
        </w:numPr>
        <w:spacing w:before="240" w:after="240"/>
      </w:pPr>
      <w:proofErr w:type="spellStart"/>
      <w:r>
        <w:t>Logiranje</w:t>
      </w:r>
      <w:proofErr w:type="spellEnd"/>
      <w:r>
        <w:t xml:space="preserve"> u sustav</w:t>
      </w:r>
    </w:p>
    <w:p w:rsidR="00B41397" w:rsidRDefault="00B41397" w:rsidP="00B41397">
      <w:pPr>
        <w:pStyle w:val="Tekst"/>
        <w:numPr>
          <w:ilvl w:val="0"/>
          <w:numId w:val="21"/>
        </w:numPr>
        <w:spacing w:before="240" w:after="240"/>
      </w:pPr>
      <w:proofErr w:type="spellStart"/>
      <w:r>
        <w:t>Autentifikacija</w:t>
      </w:r>
      <w:proofErr w:type="spellEnd"/>
    </w:p>
    <w:p w:rsidR="00A023BE" w:rsidRDefault="00A023BE" w:rsidP="00627027">
      <w:pPr>
        <w:pStyle w:val="Tekst"/>
        <w:numPr>
          <w:ilvl w:val="0"/>
          <w:numId w:val="21"/>
        </w:numPr>
        <w:spacing w:before="240" w:after="240"/>
      </w:pPr>
      <w:r>
        <w:t>Korištenje aplikacije</w:t>
      </w:r>
    </w:p>
    <w:p w:rsidR="00A023BE" w:rsidRDefault="00A023BE" w:rsidP="00627027">
      <w:pPr>
        <w:pStyle w:val="Tekst"/>
        <w:numPr>
          <w:ilvl w:val="0"/>
          <w:numId w:val="21"/>
        </w:numPr>
        <w:spacing w:before="240" w:after="240"/>
      </w:pPr>
      <w:r>
        <w:t>Prodaja ulaznica</w:t>
      </w:r>
    </w:p>
    <w:p w:rsidR="00A023BE" w:rsidRDefault="00A023BE" w:rsidP="00627027">
      <w:pPr>
        <w:pStyle w:val="Tekst"/>
        <w:numPr>
          <w:ilvl w:val="0"/>
          <w:numId w:val="21"/>
        </w:numPr>
        <w:spacing w:before="240" w:after="240"/>
      </w:pPr>
      <w:r>
        <w:t>Odabir projekcije</w:t>
      </w:r>
    </w:p>
    <w:p w:rsidR="00A023BE" w:rsidRDefault="00A023BE" w:rsidP="00627027">
      <w:pPr>
        <w:pStyle w:val="Tekst"/>
        <w:numPr>
          <w:ilvl w:val="0"/>
          <w:numId w:val="21"/>
        </w:numPr>
        <w:spacing w:before="240" w:after="240"/>
      </w:pPr>
      <w:r>
        <w:t>Pregled popisa projekcija</w:t>
      </w:r>
    </w:p>
    <w:p w:rsidR="00A023BE" w:rsidRDefault="00A023BE" w:rsidP="00627027">
      <w:pPr>
        <w:pStyle w:val="Tekst"/>
        <w:numPr>
          <w:ilvl w:val="0"/>
          <w:numId w:val="21"/>
        </w:numPr>
        <w:spacing w:before="240" w:after="240"/>
      </w:pPr>
      <w:r>
        <w:t>Pregled raspoloživosti ulaznica</w:t>
      </w:r>
    </w:p>
    <w:p w:rsidR="00A023BE" w:rsidRDefault="00A023BE" w:rsidP="00627027">
      <w:pPr>
        <w:pStyle w:val="Tekst"/>
        <w:numPr>
          <w:ilvl w:val="0"/>
          <w:numId w:val="21"/>
        </w:numPr>
        <w:spacing w:before="240" w:after="240"/>
      </w:pPr>
      <w:r>
        <w:t>Ispis ulaznica</w:t>
      </w:r>
    </w:p>
    <w:p w:rsidR="00A023BE" w:rsidRDefault="00A023BE" w:rsidP="00627027">
      <w:pPr>
        <w:pStyle w:val="Tekst"/>
        <w:numPr>
          <w:ilvl w:val="0"/>
          <w:numId w:val="21"/>
        </w:numPr>
        <w:spacing w:before="240" w:after="240"/>
      </w:pPr>
      <w:r>
        <w:t>Prodaja artikala</w:t>
      </w:r>
    </w:p>
    <w:p w:rsidR="00A023BE" w:rsidRDefault="00A023BE" w:rsidP="00627027">
      <w:pPr>
        <w:pStyle w:val="Tekst"/>
        <w:numPr>
          <w:ilvl w:val="0"/>
          <w:numId w:val="21"/>
        </w:numPr>
        <w:spacing w:before="240" w:after="240"/>
      </w:pPr>
      <w:r>
        <w:t>Odabir artikala</w:t>
      </w:r>
    </w:p>
    <w:p w:rsidR="00A023BE" w:rsidRDefault="00A023BE" w:rsidP="00627027">
      <w:pPr>
        <w:pStyle w:val="Tekst"/>
        <w:numPr>
          <w:ilvl w:val="0"/>
          <w:numId w:val="21"/>
        </w:numPr>
        <w:spacing w:before="240" w:after="240"/>
      </w:pPr>
      <w:r>
        <w:t>Izdavanje računa</w:t>
      </w:r>
    </w:p>
    <w:p w:rsidR="006F2A37" w:rsidRPr="009A767D" w:rsidRDefault="006F2A37" w:rsidP="009F1C94">
      <w:pPr>
        <w:pStyle w:val="Tekst"/>
        <w:spacing w:before="240" w:after="240"/>
        <w:rPr>
          <w:b/>
          <w:u w:val="single"/>
        </w:rPr>
      </w:pPr>
      <w:proofErr w:type="spellStart"/>
      <w:r w:rsidRPr="009A767D">
        <w:rPr>
          <w:b/>
          <w:u w:val="single"/>
        </w:rPr>
        <w:t>Logiranje</w:t>
      </w:r>
      <w:proofErr w:type="spellEnd"/>
      <w:r w:rsidRPr="009A767D">
        <w:rPr>
          <w:b/>
          <w:u w:val="single"/>
        </w:rPr>
        <w:t xml:space="preserve"> u sustav</w:t>
      </w:r>
    </w:p>
    <w:p w:rsidR="006F2A37" w:rsidRDefault="006F2A37" w:rsidP="006F2A37">
      <w:pPr>
        <w:pStyle w:val="Tekst"/>
        <w:spacing w:before="240" w:after="240"/>
      </w:pPr>
      <w:r>
        <w:tab/>
      </w:r>
      <w:r w:rsidR="00504FBE">
        <w:t>Prodavač</w:t>
      </w:r>
      <w:r>
        <w:t xml:space="preserve"> se </w:t>
      </w:r>
      <w:proofErr w:type="spellStart"/>
      <w:r>
        <w:t>logira</w:t>
      </w:r>
      <w:proofErr w:type="spellEnd"/>
      <w:r>
        <w:t xml:space="preserve"> u sustav na način da upiše svoje korisničko ime i lozinku. Ovaj slučaj korištenja uključuje i slučaj korištenja </w:t>
      </w:r>
      <w:proofErr w:type="spellStart"/>
      <w:r w:rsidRPr="00646947">
        <w:rPr>
          <w:b/>
          <w:u w:val="single"/>
        </w:rPr>
        <w:t>Autentifikacija</w:t>
      </w:r>
      <w:proofErr w:type="spellEnd"/>
      <w:r w:rsidRPr="00156703">
        <w:rPr>
          <w:b/>
        </w:rPr>
        <w:t xml:space="preserve">. </w:t>
      </w:r>
      <w:r>
        <w:t>Taj slučaj korištenja provjerava u bazi podataka točnost unesenih po</w:t>
      </w:r>
      <w:r w:rsidR="00504FBE">
        <w:t>d</w:t>
      </w:r>
      <w:r>
        <w:t xml:space="preserve">ataka i na temelju onoga što provjera vrati, </w:t>
      </w:r>
      <w:r w:rsidR="00C823BA">
        <w:t>prodavaču</w:t>
      </w:r>
      <w:r>
        <w:t xml:space="preserve"> se omogućuje, ili u slučaju neispravno unesenih podataka onemogućuje, pristup određenim funkcionalnostima aplikacije. </w:t>
      </w:r>
      <w:r>
        <w:tab/>
      </w:r>
    </w:p>
    <w:p w:rsidR="006F2A37" w:rsidRPr="009A767D" w:rsidRDefault="005C4AE8" w:rsidP="006F2A37">
      <w:pPr>
        <w:pStyle w:val="Tekst"/>
        <w:spacing w:before="240" w:after="240"/>
        <w:rPr>
          <w:b/>
          <w:u w:val="single"/>
        </w:rPr>
      </w:pPr>
      <w:r>
        <w:rPr>
          <w:b/>
          <w:u w:val="single"/>
        </w:rPr>
        <w:t>Korištenje aplikacije</w:t>
      </w:r>
    </w:p>
    <w:p w:rsidR="00F3599B" w:rsidRPr="009A767D" w:rsidRDefault="006F2A37" w:rsidP="00F3599B">
      <w:pPr>
        <w:pStyle w:val="Tekst"/>
        <w:spacing w:before="240" w:after="240"/>
        <w:rPr>
          <w:b/>
          <w:u w:val="single"/>
        </w:rPr>
      </w:pPr>
      <w:r>
        <w:tab/>
      </w:r>
      <w:r w:rsidR="005C4AE8">
        <w:rPr>
          <w:b/>
          <w:u w:val="single"/>
        </w:rPr>
        <w:t>Korištenje aplikacije</w:t>
      </w:r>
      <w:r w:rsidR="005C4AE8">
        <w:t xml:space="preserve"> predstavlja slučaj korištenja koji uključuje</w:t>
      </w:r>
      <w:r w:rsidR="00F3599B">
        <w:t xml:space="preserve"> slučaj korištenja</w:t>
      </w:r>
      <w:r w:rsidR="00F3599B" w:rsidRPr="00F3599B">
        <w:rPr>
          <w:b/>
          <w:u w:val="single"/>
        </w:rPr>
        <w:t xml:space="preserve"> </w:t>
      </w:r>
      <w:proofErr w:type="spellStart"/>
      <w:r w:rsidR="00F3599B" w:rsidRPr="006F2A37">
        <w:rPr>
          <w:b/>
          <w:u w:val="single"/>
        </w:rPr>
        <w:t>Logiranje</w:t>
      </w:r>
      <w:proofErr w:type="spellEnd"/>
      <w:r w:rsidR="00F3599B" w:rsidRPr="006F2A37">
        <w:rPr>
          <w:b/>
          <w:u w:val="single"/>
        </w:rPr>
        <w:t xml:space="preserve"> u sustav</w:t>
      </w:r>
      <w:r w:rsidR="00F3599B">
        <w:rPr>
          <w:b/>
          <w:u w:val="single"/>
        </w:rPr>
        <w:t>.</w:t>
      </w:r>
      <w:r w:rsidR="00F3599B" w:rsidRPr="00723FF8">
        <w:rPr>
          <w:b/>
        </w:rPr>
        <w:t xml:space="preserve"> </w:t>
      </w:r>
      <w:r w:rsidR="00F3599B">
        <w:t xml:space="preserve"> Ovaj slučaj korištenja ima i dva proširenja. Ta dva proširenja predstavljeni su slučajevima korištenja </w:t>
      </w:r>
      <w:r w:rsidR="00F3599B">
        <w:rPr>
          <w:b/>
          <w:u w:val="single"/>
        </w:rPr>
        <w:t xml:space="preserve">Prodaja ulaznica </w:t>
      </w:r>
      <w:r w:rsidR="00F3599B">
        <w:t xml:space="preserve"> i </w:t>
      </w:r>
      <w:r w:rsidR="00F3599B">
        <w:rPr>
          <w:b/>
          <w:u w:val="single"/>
        </w:rPr>
        <w:t>Prodaja artikala.</w:t>
      </w:r>
    </w:p>
    <w:p w:rsidR="00005FCB" w:rsidRDefault="00005FCB" w:rsidP="006F2A37">
      <w:pPr>
        <w:pStyle w:val="Tekst"/>
        <w:spacing w:before="240" w:after="240"/>
        <w:rPr>
          <w:b/>
          <w:u w:val="single"/>
        </w:rPr>
        <w:sectPr w:rsidR="00005FCB" w:rsidSect="00A431FB">
          <w:pgSz w:w="11906" w:h="16838"/>
          <w:pgMar w:top="851" w:right="1134" w:bottom="1701" w:left="1418" w:header="709" w:footer="709" w:gutter="0"/>
          <w:cols w:space="708"/>
          <w:docGrid w:linePitch="360"/>
        </w:sectPr>
      </w:pPr>
    </w:p>
    <w:p w:rsidR="006F2A37" w:rsidRDefault="00005FCB" w:rsidP="006F2A37">
      <w:pPr>
        <w:pStyle w:val="Tekst"/>
        <w:spacing w:before="240" w:after="240"/>
        <w:rPr>
          <w:b/>
          <w:u w:val="single"/>
        </w:rPr>
      </w:pPr>
      <w:r>
        <w:rPr>
          <w:b/>
          <w:u w:val="single"/>
        </w:rPr>
        <w:lastRenderedPageBreak/>
        <w:t>Prodaja ulaznica</w:t>
      </w:r>
    </w:p>
    <w:p w:rsidR="00005FCB" w:rsidRDefault="00333D81" w:rsidP="006F2A37">
      <w:pPr>
        <w:pStyle w:val="Tekst"/>
        <w:spacing w:before="240" w:after="240"/>
      </w:pPr>
      <w:r>
        <w:tab/>
      </w:r>
      <w:r w:rsidR="00005FCB" w:rsidRPr="00005FCB">
        <w:rPr>
          <w:b/>
          <w:u w:val="single"/>
        </w:rPr>
        <w:t>Prodaja ulaznica</w:t>
      </w:r>
      <w:r w:rsidR="00005FCB">
        <w:t xml:space="preserve"> je slučaj korištenja koji uključuje još nekoliko drugih slučajeva korištenja, a to su: </w:t>
      </w:r>
    </w:p>
    <w:p w:rsidR="00005FCB" w:rsidRPr="00005FCB" w:rsidRDefault="00005FCB" w:rsidP="00005FCB">
      <w:pPr>
        <w:pStyle w:val="Tekst"/>
        <w:numPr>
          <w:ilvl w:val="0"/>
          <w:numId w:val="23"/>
        </w:numPr>
        <w:spacing w:before="240" w:after="240"/>
        <w:rPr>
          <w:b/>
          <w:u w:val="single"/>
        </w:rPr>
      </w:pPr>
      <w:r>
        <w:rPr>
          <w:b/>
          <w:u w:val="single"/>
        </w:rPr>
        <w:t>Odabir projekcije</w:t>
      </w:r>
      <w:r>
        <w:t>, taj slučaj korištenja se odnosi na to da prodavač odabire određenu projekciju koja je dostupna određenog dana u određeno vrijeme, u određenoj dvorani</w:t>
      </w:r>
      <w:r w:rsidR="00723FF8">
        <w:t>. Za odabranu projekciju mora vrijediti</w:t>
      </w:r>
      <w:r>
        <w:t xml:space="preserve"> da još uvijek ima raspoloživih karata. Kako bi se taj uvjet mogao ostvariti, ovaj slučaj korištenja uključuje još i slučajeve </w:t>
      </w:r>
      <w:r>
        <w:rPr>
          <w:b/>
          <w:u w:val="single"/>
        </w:rPr>
        <w:t>Pogledaj popis projekcija</w:t>
      </w:r>
      <w:r>
        <w:t xml:space="preserve"> koji uključuje odabir određene projekcije (film, dvorana, vrijeme), te slučaj korištenja </w:t>
      </w:r>
      <w:r>
        <w:rPr>
          <w:b/>
          <w:u w:val="single"/>
        </w:rPr>
        <w:t>Pogledaj raspoloživost ulaznica</w:t>
      </w:r>
      <w:r>
        <w:rPr>
          <w:b/>
        </w:rPr>
        <w:t xml:space="preserve"> </w:t>
      </w:r>
      <w:r>
        <w:t>u kom se provjerava ima li još slobodnih mjesta u dvorani za tu projekciju.</w:t>
      </w:r>
    </w:p>
    <w:p w:rsidR="006D22DE" w:rsidRPr="006D22DE" w:rsidRDefault="006D22DE" w:rsidP="00005FCB">
      <w:pPr>
        <w:pStyle w:val="Tekst"/>
        <w:numPr>
          <w:ilvl w:val="0"/>
          <w:numId w:val="23"/>
        </w:numPr>
        <w:spacing w:before="240" w:after="240"/>
        <w:rPr>
          <w:b/>
          <w:u w:val="single"/>
        </w:rPr>
      </w:pPr>
      <w:r>
        <w:rPr>
          <w:b/>
          <w:u w:val="single"/>
        </w:rPr>
        <w:t>Ispiši ulaznicu</w:t>
      </w:r>
      <w:r>
        <w:t xml:space="preserve"> je slučaj korištenja koji je također uključen u slučaj korištenja</w:t>
      </w:r>
      <w:r w:rsidR="00005FCB">
        <w:t xml:space="preserve"> </w:t>
      </w:r>
      <w:r w:rsidR="00005FCB">
        <w:rPr>
          <w:b/>
          <w:u w:val="single"/>
        </w:rPr>
        <w:t>Prodaja ulaznica</w:t>
      </w:r>
      <w:r>
        <w:t>. Taj slučaj korištenja predstavlja ispis kreirane ulaznice.</w:t>
      </w:r>
      <w:r w:rsidR="00005FCB">
        <w:t xml:space="preserve"> </w:t>
      </w:r>
    </w:p>
    <w:p w:rsidR="006F2A37" w:rsidRPr="006D22DE" w:rsidRDefault="006D22DE" w:rsidP="00005FCB">
      <w:pPr>
        <w:pStyle w:val="Tekst"/>
        <w:numPr>
          <w:ilvl w:val="0"/>
          <w:numId w:val="23"/>
        </w:numPr>
        <w:spacing w:before="240" w:after="240"/>
      </w:pPr>
      <w:r>
        <w:rPr>
          <w:b/>
          <w:u w:val="single"/>
        </w:rPr>
        <w:t>Izdaj račun</w:t>
      </w:r>
      <w:r>
        <w:t xml:space="preserve"> j</w:t>
      </w:r>
      <w:r w:rsidRPr="006D22DE">
        <w:t>e</w:t>
      </w:r>
      <w:r>
        <w:t xml:space="preserve"> slučaj korištenja u kom se izdaje račun za prodane ulaznice.</w:t>
      </w:r>
      <w:r w:rsidRPr="006D22DE">
        <w:t xml:space="preserve"> </w:t>
      </w:r>
    </w:p>
    <w:p w:rsidR="006D22DE" w:rsidRDefault="006D22DE" w:rsidP="006F2A37">
      <w:pPr>
        <w:pStyle w:val="Tekst"/>
        <w:spacing w:before="240" w:after="240"/>
        <w:rPr>
          <w:b/>
          <w:u w:val="single"/>
        </w:rPr>
      </w:pPr>
      <w:r>
        <w:rPr>
          <w:b/>
          <w:u w:val="single"/>
        </w:rPr>
        <w:t>Prodaja artikala</w:t>
      </w:r>
    </w:p>
    <w:p w:rsidR="006D22DE" w:rsidRDefault="006D22DE" w:rsidP="006D22DE">
      <w:pPr>
        <w:pStyle w:val="Tekst"/>
        <w:spacing w:before="240" w:after="240"/>
        <w:ind w:firstLine="708"/>
      </w:pPr>
      <w:r>
        <w:rPr>
          <w:b/>
          <w:u w:val="single"/>
        </w:rPr>
        <w:t>Prodaja artikala</w:t>
      </w:r>
      <w:r w:rsidRPr="006D22DE">
        <w:rPr>
          <w:b/>
        </w:rPr>
        <w:t xml:space="preserve"> </w:t>
      </w:r>
      <w:r w:rsidRPr="006D22DE">
        <w:t>je</w:t>
      </w:r>
      <w:r>
        <w:t xml:space="preserve"> slučaj korištenja koji u sebi uključuje slučaj </w:t>
      </w:r>
      <w:r>
        <w:rPr>
          <w:b/>
          <w:u w:val="single"/>
        </w:rPr>
        <w:t>Odaberi artikle</w:t>
      </w:r>
      <w:r w:rsidRPr="006D22DE">
        <w:t>.</w:t>
      </w:r>
      <w:r>
        <w:t xml:space="preserve"> Slučaj korištenja </w:t>
      </w:r>
      <w:r>
        <w:rPr>
          <w:b/>
          <w:u w:val="single"/>
        </w:rPr>
        <w:t>Odaberi artikle</w:t>
      </w:r>
      <w:r>
        <w:t xml:space="preserve"> </w:t>
      </w:r>
      <w:r w:rsidR="001B5B0A">
        <w:t>o</w:t>
      </w:r>
      <w:r>
        <w:t>d</w:t>
      </w:r>
      <w:r w:rsidR="001B5B0A">
        <w:t xml:space="preserve">nosi se na izbor tipa i količine artikla. Taj slučaj uključuje slučaj korištenja </w:t>
      </w:r>
      <w:r w:rsidR="001B5B0A">
        <w:rPr>
          <w:b/>
          <w:u w:val="single"/>
        </w:rPr>
        <w:t>Izdaj račun.</w:t>
      </w:r>
      <w:r w:rsidR="001B5B0A">
        <w:t xml:space="preserve"> </w:t>
      </w:r>
      <w:r w:rsidR="001B5B0A">
        <w:rPr>
          <w:b/>
          <w:u w:val="single"/>
        </w:rPr>
        <w:t>Izdaj račun</w:t>
      </w:r>
      <w:r w:rsidR="001B5B0A">
        <w:t xml:space="preserve"> j</w:t>
      </w:r>
      <w:r w:rsidR="001B5B0A" w:rsidRPr="006D22DE">
        <w:t>e</w:t>
      </w:r>
      <w:r w:rsidR="001B5B0A">
        <w:t xml:space="preserve"> slučaj korištenja u kom se izdaje račun za prodane artikle.</w:t>
      </w:r>
    </w:p>
    <w:p w:rsidR="006D22DE" w:rsidRDefault="006D22DE" w:rsidP="006D22DE">
      <w:pPr>
        <w:pStyle w:val="Tekst"/>
        <w:spacing w:before="240" w:after="240"/>
        <w:ind w:firstLine="708"/>
        <w:rPr>
          <w:b/>
          <w:u w:val="single"/>
        </w:rPr>
      </w:pPr>
    </w:p>
    <w:p w:rsidR="006D22DE" w:rsidRDefault="006D22DE" w:rsidP="006D22DE">
      <w:pPr>
        <w:pStyle w:val="Tekst"/>
        <w:spacing w:before="240" w:after="240"/>
        <w:ind w:firstLine="708"/>
        <w:sectPr w:rsidR="006D22DE" w:rsidSect="00A431FB">
          <w:pgSz w:w="11906" w:h="16838"/>
          <w:pgMar w:top="851" w:right="1134" w:bottom="1701" w:left="1418" w:header="709" w:footer="709" w:gutter="0"/>
          <w:cols w:space="708"/>
          <w:docGrid w:linePitch="360"/>
        </w:sectPr>
      </w:pPr>
    </w:p>
    <w:p w:rsidR="00CA68C5" w:rsidRPr="004C32C7" w:rsidRDefault="00CA68C5" w:rsidP="00CA68C5">
      <w:pPr>
        <w:pStyle w:val="Tekst"/>
        <w:spacing w:before="240" w:after="240"/>
        <w:rPr>
          <w:b/>
          <w:sz w:val="28"/>
          <w:szCs w:val="28"/>
        </w:rPr>
      </w:pPr>
      <w:r w:rsidRPr="004C32C7">
        <w:rPr>
          <w:b/>
          <w:sz w:val="28"/>
          <w:szCs w:val="28"/>
        </w:rPr>
        <w:lastRenderedPageBreak/>
        <w:t xml:space="preserve">Slučaj korištenja za </w:t>
      </w:r>
      <w:r>
        <w:rPr>
          <w:b/>
          <w:sz w:val="28"/>
          <w:szCs w:val="28"/>
        </w:rPr>
        <w:t>prodavača</w:t>
      </w:r>
    </w:p>
    <w:p w:rsidR="008D1AF0" w:rsidRDefault="000802EA" w:rsidP="00627027">
      <w:pPr>
        <w:spacing w:before="240" w:after="240" w:line="360" w:lineRule="auto"/>
        <w:jc w:val="center"/>
      </w:pPr>
      <w:r>
        <w:rPr>
          <w:noProof/>
        </w:rPr>
        <w:drawing>
          <wp:inline distT="0" distB="0" distL="0" distR="0">
            <wp:extent cx="9067800" cy="4200525"/>
            <wp:effectExtent l="0" t="0" r="0" b="9525"/>
            <wp:docPr id="32" name="Picture 32" descr="C:\Users\Ursa\Desktop\Prodav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rsa\Desktop\Prodava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0" cy="4200525"/>
                    </a:xfrm>
                    <a:prstGeom prst="rect">
                      <a:avLst/>
                    </a:prstGeom>
                    <a:noFill/>
                    <a:ln>
                      <a:noFill/>
                    </a:ln>
                  </pic:spPr>
                </pic:pic>
              </a:graphicData>
            </a:graphic>
          </wp:inline>
        </w:drawing>
      </w:r>
      <w:bookmarkStart w:id="7" w:name="_GoBack"/>
      <w:bookmarkEnd w:id="7"/>
    </w:p>
    <w:p w:rsidR="00324693" w:rsidRDefault="00324693" w:rsidP="00627027">
      <w:pPr>
        <w:pStyle w:val="Caption"/>
        <w:spacing w:before="240" w:after="240" w:line="360" w:lineRule="auto"/>
        <w:jc w:val="center"/>
      </w:pPr>
      <w:bookmarkStart w:id="8" w:name="_Toc359967044"/>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2</w:t>
      </w:r>
      <w:r w:rsidR="005C7AFA">
        <w:rPr>
          <w:noProof/>
        </w:rPr>
        <w:fldChar w:fldCharType="end"/>
      </w:r>
      <w:r>
        <w:t>: Slučaj korištenja za prodavača</w:t>
      </w:r>
      <w:bookmarkEnd w:id="8"/>
    </w:p>
    <w:p w:rsidR="00CE54CE" w:rsidRDefault="00CE54CE" w:rsidP="00627027">
      <w:pPr>
        <w:spacing w:before="240" w:after="240" w:line="360" w:lineRule="auto"/>
      </w:pPr>
    </w:p>
    <w:p w:rsidR="00CE54CE" w:rsidRDefault="00CE54CE" w:rsidP="00627027">
      <w:pPr>
        <w:spacing w:before="240" w:after="240" w:line="360" w:lineRule="auto"/>
        <w:sectPr w:rsidR="00CE54CE" w:rsidSect="00CE54CE">
          <w:pgSz w:w="16838" w:h="11906" w:orient="landscape"/>
          <w:pgMar w:top="1134" w:right="1701" w:bottom="1418" w:left="851" w:header="709" w:footer="709" w:gutter="0"/>
          <w:cols w:space="708"/>
          <w:docGrid w:linePitch="360"/>
        </w:sectPr>
      </w:pPr>
    </w:p>
    <w:p w:rsidR="00851FF9" w:rsidRDefault="003311DD" w:rsidP="00627027">
      <w:pPr>
        <w:pStyle w:val="Heading3"/>
        <w:spacing w:before="240" w:after="240" w:line="360" w:lineRule="auto"/>
      </w:pPr>
      <w:bookmarkStart w:id="9" w:name="_Toc359967034"/>
      <w:r>
        <w:lastRenderedPageBreak/>
        <w:t>Dijagram slijeda</w:t>
      </w:r>
      <w:bookmarkStart w:id="10" w:name="_Toc184011518"/>
      <w:bookmarkStart w:id="11" w:name="_Toc201881689"/>
      <w:bookmarkStart w:id="12" w:name="_Toc201883255"/>
      <w:bookmarkStart w:id="13" w:name="_Toc201884016"/>
      <w:bookmarkStart w:id="14" w:name="_Toc201884442"/>
      <w:bookmarkStart w:id="15" w:name="_Toc201884795"/>
      <w:bookmarkStart w:id="16" w:name="_Toc201887187"/>
      <w:bookmarkEnd w:id="9"/>
    </w:p>
    <w:p w:rsidR="00DE196D" w:rsidRDefault="00DE196D" w:rsidP="00A310DE">
      <w:pPr>
        <w:spacing w:after="240" w:line="360" w:lineRule="auto"/>
        <w:ind w:firstLine="708"/>
        <w:jc w:val="both"/>
      </w:pPr>
      <w:r>
        <w:t>Kako bismo</w:t>
      </w:r>
      <w:r w:rsidR="00A310DE">
        <w:t xml:space="preserve"> što</w:t>
      </w:r>
      <w:r>
        <w:t xml:space="preserve"> detaljnije opisali slučajeve korištenja, izradili smo i dijagrame slijeda</w:t>
      </w:r>
      <w:r w:rsidR="00A310DE">
        <w:t xml:space="preserve"> koji</w:t>
      </w:r>
      <w:r>
        <w:t xml:space="preserve"> prikazuju vremenski uređenu interakciju</w:t>
      </w:r>
      <w:r w:rsidR="00A310DE">
        <w:t xml:space="preserve"> između </w:t>
      </w:r>
      <w:r w:rsidR="0088362E">
        <w:t>prethodno</w:t>
      </w:r>
      <w:r w:rsidR="00A310DE">
        <w:t xml:space="preserve"> navedenih učesnika.</w:t>
      </w:r>
    </w:p>
    <w:p w:rsidR="00DE196D" w:rsidRDefault="00DE196D" w:rsidP="00DE196D">
      <w:pPr>
        <w:spacing w:after="240" w:line="360" w:lineRule="auto"/>
        <w:jc w:val="both"/>
        <w:rPr>
          <w:rFonts w:eastAsiaTheme="minorHAnsi"/>
          <w:lang w:eastAsia="en-US"/>
        </w:rPr>
      </w:pPr>
      <w:r w:rsidRPr="00504D53">
        <w:rPr>
          <w:rFonts w:eastAsiaTheme="minorHAnsi"/>
          <w:lang w:eastAsia="en-US"/>
        </w:rPr>
        <w:t xml:space="preserve">U nastavku su opisni i prikazani </w:t>
      </w:r>
      <w:r w:rsidR="009A3755">
        <w:rPr>
          <w:rFonts w:eastAsiaTheme="minorHAnsi"/>
          <w:lang w:eastAsia="en-US"/>
        </w:rPr>
        <w:t>dijagrami slijeda</w:t>
      </w:r>
      <w:r w:rsidR="00EE093B">
        <w:rPr>
          <w:rFonts w:eastAsiaTheme="minorHAnsi"/>
          <w:lang w:eastAsia="en-US"/>
        </w:rPr>
        <w:t xml:space="preserve"> za ove slučajeve korištenja</w:t>
      </w:r>
      <w:r>
        <w:rPr>
          <w:rFonts w:eastAsiaTheme="minorHAnsi"/>
          <w:lang w:eastAsia="en-US"/>
        </w:rPr>
        <w:t>:</w:t>
      </w:r>
    </w:p>
    <w:p w:rsidR="00DE196D" w:rsidRPr="00504D53" w:rsidRDefault="00DE196D" w:rsidP="00EE61D5">
      <w:pPr>
        <w:pStyle w:val="ListParagraph"/>
        <w:numPr>
          <w:ilvl w:val="0"/>
          <w:numId w:val="25"/>
        </w:numPr>
        <w:spacing w:line="360" w:lineRule="auto"/>
        <w:jc w:val="both"/>
      </w:pPr>
      <w:proofErr w:type="spellStart"/>
      <w:r w:rsidRPr="00504D53">
        <w:t>Logiranje</w:t>
      </w:r>
      <w:proofErr w:type="spellEnd"/>
      <w:r w:rsidRPr="00504D53">
        <w:t xml:space="preserve"> u sustav</w:t>
      </w:r>
    </w:p>
    <w:p w:rsidR="00DE196D" w:rsidRPr="00504D53" w:rsidRDefault="00EE61D5" w:rsidP="00EE61D5">
      <w:pPr>
        <w:pStyle w:val="ListParagraph"/>
        <w:numPr>
          <w:ilvl w:val="0"/>
          <w:numId w:val="25"/>
        </w:numPr>
        <w:spacing w:line="360" w:lineRule="auto"/>
        <w:jc w:val="both"/>
      </w:pPr>
      <w:r>
        <w:t>Prodaja ulaznica</w:t>
      </w:r>
    </w:p>
    <w:p w:rsidR="00DE196D" w:rsidRPr="00504D53" w:rsidRDefault="00EE61D5" w:rsidP="00743C61">
      <w:pPr>
        <w:pStyle w:val="ListParagraph"/>
        <w:numPr>
          <w:ilvl w:val="0"/>
          <w:numId w:val="25"/>
        </w:numPr>
        <w:spacing w:line="360" w:lineRule="auto"/>
        <w:jc w:val="both"/>
      </w:pPr>
      <w:r>
        <w:t>Prodaja artikala</w:t>
      </w:r>
    </w:p>
    <w:p w:rsidR="00DE196D" w:rsidRPr="00504D53" w:rsidRDefault="00EE61D5" w:rsidP="00EE61D5">
      <w:pPr>
        <w:pStyle w:val="ListParagraph"/>
        <w:numPr>
          <w:ilvl w:val="0"/>
          <w:numId w:val="25"/>
        </w:numPr>
        <w:spacing w:line="360" w:lineRule="auto"/>
        <w:jc w:val="both"/>
      </w:pPr>
      <w:r>
        <w:t>Administriranje podataka</w:t>
      </w:r>
    </w:p>
    <w:p w:rsidR="00DE196D" w:rsidRPr="00504D53" w:rsidRDefault="00EE61D5" w:rsidP="00EE61D5">
      <w:pPr>
        <w:pStyle w:val="ListParagraph"/>
        <w:numPr>
          <w:ilvl w:val="0"/>
          <w:numId w:val="25"/>
        </w:numPr>
        <w:spacing w:line="360" w:lineRule="auto"/>
        <w:jc w:val="both"/>
      </w:pPr>
      <w:r>
        <w:t>Kreiranje izvještaja</w:t>
      </w:r>
    </w:p>
    <w:p w:rsidR="00DE196D" w:rsidRPr="00DE196D" w:rsidRDefault="00DE196D" w:rsidP="00DE196D"/>
    <w:p w:rsidR="00DE196D" w:rsidRDefault="00DE196D" w:rsidP="00627027">
      <w:pPr>
        <w:pStyle w:val="Heading4"/>
        <w:spacing w:after="240" w:line="360" w:lineRule="auto"/>
        <w:sectPr w:rsidR="00DE196D" w:rsidSect="005650B6">
          <w:type w:val="continuous"/>
          <w:pgSz w:w="11906" w:h="16838"/>
          <w:pgMar w:top="851" w:right="1134" w:bottom="1701" w:left="1418" w:header="709" w:footer="709" w:gutter="0"/>
          <w:cols w:space="708"/>
          <w:docGrid w:linePitch="360"/>
        </w:sectPr>
      </w:pPr>
    </w:p>
    <w:p w:rsidR="00DD58BE" w:rsidRDefault="00DD58BE" w:rsidP="00627027">
      <w:pPr>
        <w:pStyle w:val="Heading4"/>
        <w:spacing w:after="240" w:line="360" w:lineRule="auto"/>
      </w:pPr>
      <w:proofErr w:type="spellStart"/>
      <w:r>
        <w:lastRenderedPageBreak/>
        <w:t>Logiranje</w:t>
      </w:r>
      <w:proofErr w:type="spellEnd"/>
      <w:r>
        <w:t xml:space="preserve"> u sustav</w:t>
      </w:r>
    </w:p>
    <w:p w:rsidR="00DD58BE" w:rsidRDefault="00DD58BE" w:rsidP="00627027">
      <w:pPr>
        <w:spacing w:before="240" w:after="240" w:line="360" w:lineRule="auto"/>
      </w:pPr>
    </w:p>
    <w:p w:rsidR="00DD58BE" w:rsidRDefault="000802EA" w:rsidP="00627027">
      <w:pPr>
        <w:keepNext/>
        <w:spacing w:before="240" w:after="240" w:line="360" w:lineRule="auto"/>
        <w:jc w:val="center"/>
      </w:pPr>
      <w:r>
        <w:rPr>
          <w:noProof/>
        </w:rPr>
        <w:drawing>
          <wp:inline distT="0" distB="0" distL="0" distR="0">
            <wp:extent cx="5932805" cy="5412105"/>
            <wp:effectExtent l="0" t="0" r="0" b="0"/>
            <wp:docPr id="2" name="Picture 2" descr="F:\Slijed\Prijav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lijed\Prijava_slij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5412105"/>
                    </a:xfrm>
                    <a:prstGeom prst="rect">
                      <a:avLst/>
                    </a:prstGeom>
                    <a:noFill/>
                    <a:ln>
                      <a:noFill/>
                    </a:ln>
                  </pic:spPr>
                </pic:pic>
              </a:graphicData>
            </a:graphic>
          </wp:inline>
        </w:drawing>
      </w:r>
    </w:p>
    <w:p w:rsidR="00DD58BE" w:rsidRDefault="00DD58BE" w:rsidP="00627027">
      <w:pPr>
        <w:pStyle w:val="Caption"/>
        <w:spacing w:before="240" w:after="240" w:line="360" w:lineRule="auto"/>
        <w:jc w:val="center"/>
      </w:pPr>
      <w:bookmarkStart w:id="17" w:name="_Toc359967045"/>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3</w:t>
      </w:r>
      <w:r w:rsidR="005C7AFA">
        <w:rPr>
          <w:noProof/>
        </w:rPr>
        <w:fldChar w:fldCharType="end"/>
      </w:r>
      <w:r>
        <w:t xml:space="preserve">: </w:t>
      </w:r>
      <w:r w:rsidR="00596BE2">
        <w:t xml:space="preserve">Dijagram slijeda - </w:t>
      </w:r>
      <w:proofErr w:type="spellStart"/>
      <w:r w:rsidRPr="00064DAA">
        <w:t>Logiranje</w:t>
      </w:r>
      <w:proofErr w:type="spellEnd"/>
      <w:r w:rsidRPr="00064DAA">
        <w:t xml:space="preserve"> u </w:t>
      </w:r>
      <w:proofErr w:type="spellStart"/>
      <w:r w:rsidRPr="00064DAA">
        <w:t>sustav</w:t>
      </w:r>
      <w:r>
        <w:t>Logiranje</w:t>
      </w:r>
      <w:proofErr w:type="spellEnd"/>
      <w:r>
        <w:t xml:space="preserve"> u sustav</w:t>
      </w:r>
      <w:bookmarkEnd w:id="17"/>
    </w:p>
    <w:p w:rsidR="00DD58BE" w:rsidRDefault="00DD58BE" w:rsidP="00627027">
      <w:pPr>
        <w:pStyle w:val="Tekst"/>
        <w:spacing w:before="240" w:after="240"/>
        <w:ind w:firstLine="708"/>
      </w:pPr>
      <w:r>
        <w:t xml:space="preserve">Na početku korištenja aplikacije korisnik se prvo mora  prijaviti u sustav kako bi mu se dodijelila određena prava za korištenje sustava kina. Nakon što korisnik unese vlastito korisničko ime i lozinku sustav prosljeđuje korisničke podatke modulu za </w:t>
      </w:r>
      <w:proofErr w:type="spellStart"/>
      <w:r>
        <w:t>logiranje</w:t>
      </w:r>
      <w:proofErr w:type="spellEnd"/>
      <w:r>
        <w:t xml:space="preserve">, a nakon toga se izvršava upit nad tablicom korisnika u bazi podataka. Nakon što se izvrši upit rezultati se vraćaju nazad do sustava gdje se, ovisno o vraćenom rezultatu upita, prikazuje poruka o neuspješnom </w:t>
      </w:r>
      <w:proofErr w:type="spellStart"/>
      <w:r>
        <w:t>logiranju</w:t>
      </w:r>
      <w:proofErr w:type="spellEnd"/>
      <w:r>
        <w:t xml:space="preserve"> u sustav ukoliko korisnik</w:t>
      </w:r>
      <w:r w:rsidR="00681832">
        <w:t xml:space="preserve"> ne postoji ili je pogrešno unes</w:t>
      </w:r>
      <w:r>
        <w:t xml:space="preserve">ena lozinka. U slučaju uspješnog </w:t>
      </w:r>
      <w:proofErr w:type="spellStart"/>
      <w:r>
        <w:t>logiranja</w:t>
      </w:r>
      <w:proofErr w:type="spellEnd"/>
      <w:r>
        <w:t xml:space="preserve"> u sustav korisniku se prikazuje sučelje, a ovisno o tipu korisnika sustav prikazuje korisniku sučelje za prodavača ili administratora.</w:t>
      </w:r>
    </w:p>
    <w:p w:rsidR="00DD58BE" w:rsidRDefault="00DD58BE" w:rsidP="00627027">
      <w:pPr>
        <w:pStyle w:val="Tekst"/>
        <w:spacing w:before="240" w:after="240"/>
        <w:ind w:firstLine="708"/>
        <w:sectPr w:rsidR="00DD58BE" w:rsidSect="00DE196D">
          <w:pgSz w:w="11906" w:h="16838"/>
          <w:pgMar w:top="851" w:right="1134" w:bottom="1701" w:left="1418" w:header="709" w:footer="709" w:gutter="0"/>
          <w:cols w:space="708"/>
          <w:docGrid w:linePitch="360"/>
        </w:sectPr>
      </w:pPr>
    </w:p>
    <w:p w:rsidR="00DD58BE" w:rsidRDefault="00DD58BE" w:rsidP="00627027">
      <w:pPr>
        <w:pStyle w:val="Heading4"/>
        <w:spacing w:after="240" w:line="360" w:lineRule="auto"/>
      </w:pPr>
      <w:r>
        <w:lastRenderedPageBreak/>
        <w:t>Prodaja ulaznica</w:t>
      </w:r>
    </w:p>
    <w:p w:rsidR="00DD58BE" w:rsidRPr="00DD58BE" w:rsidRDefault="00DD58BE" w:rsidP="00627027">
      <w:pPr>
        <w:spacing w:before="240" w:after="240" w:line="360" w:lineRule="auto"/>
      </w:pPr>
    </w:p>
    <w:p w:rsidR="00DD58BE" w:rsidRDefault="000802EA" w:rsidP="00627027">
      <w:pPr>
        <w:keepNext/>
        <w:spacing w:before="240" w:after="240" w:line="360" w:lineRule="auto"/>
        <w:jc w:val="center"/>
      </w:pPr>
      <w:r>
        <w:rPr>
          <w:noProof/>
        </w:rPr>
        <w:drawing>
          <wp:inline distT="0" distB="0" distL="0" distR="0">
            <wp:extent cx="5932805" cy="6783705"/>
            <wp:effectExtent l="0" t="0" r="0" b="0"/>
            <wp:docPr id="12" name="Picture 12" descr="F:\Slijed\Prodaja ulaz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lijed\Prodaja ulaznic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6783705"/>
                    </a:xfrm>
                    <a:prstGeom prst="rect">
                      <a:avLst/>
                    </a:prstGeom>
                    <a:noFill/>
                    <a:ln>
                      <a:noFill/>
                    </a:ln>
                  </pic:spPr>
                </pic:pic>
              </a:graphicData>
            </a:graphic>
          </wp:inline>
        </w:drawing>
      </w:r>
    </w:p>
    <w:p w:rsidR="00DD58BE" w:rsidRDefault="00DD58BE" w:rsidP="00627027">
      <w:pPr>
        <w:pStyle w:val="Caption"/>
        <w:spacing w:before="240" w:after="240" w:line="360" w:lineRule="auto"/>
        <w:jc w:val="center"/>
      </w:pPr>
      <w:bookmarkStart w:id="18" w:name="_Toc359967046"/>
      <w:r>
        <w:t xml:space="preserve">Slika </w:t>
      </w:r>
      <w:r w:rsidR="005C7AFA">
        <w:fldChar w:fldCharType="begin"/>
      </w:r>
      <w:r w:rsidR="005C7AFA">
        <w:instrText xml:space="preserve"> </w:instrText>
      </w:r>
      <w:r w:rsidR="005C7AFA">
        <w:instrText xml:space="preserve">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4</w:t>
      </w:r>
      <w:r w:rsidR="005C7AFA">
        <w:rPr>
          <w:noProof/>
        </w:rPr>
        <w:fldChar w:fldCharType="end"/>
      </w:r>
      <w:r>
        <w:t xml:space="preserve">. </w:t>
      </w:r>
      <w:r w:rsidR="00596BE2">
        <w:t xml:space="preserve">Dijagram slijeda - </w:t>
      </w:r>
      <w:r>
        <w:t>Prodaja ulaznica</w:t>
      </w:r>
      <w:bookmarkEnd w:id="18"/>
    </w:p>
    <w:p w:rsidR="00DD58BE" w:rsidRDefault="00DD58BE" w:rsidP="00627027">
      <w:pPr>
        <w:pStyle w:val="Tekst"/>
        <w:spacing w:before="240" w:after="240"/>
        <w:ind w:firstLine="708"/>
      </w:pPr>
      <w:r>
        <w:t xml:space="preserve">Ako je korisnik prijavljen u sustav sa privilegijama prodavača prvotno mu je prikazana forma sa izborom mogućnosti prodaje ulaznica ili artikala. Ukoliko prodavač odabere prodaju  ulaznica sustav zatraži popis projekcija za određeni datum te se prikazuje forma sa mogućnosti </w:t>
      </w:r>
      <w:r>
        <w:lastRenderedPageBreak/>
        <w:t>odabira projekcija. Nakon odabira projekcija iz baze podatak se izvlače podaci o pojedinoj projekciji. Nakon toga prodavač je u mogućnosti odabrati sjedala koja su slobodna za određenu projekciju. Nakon odabira sjedala za određenu projekciju podaci se zapisuju u bazu podataka te se ispisuje ulaznica.</w:t>
      </w:r>
    </w:p>
    <w:p w:rsidR="00DD58BE" w:rsidRDefault="00DD58BE" w:rsidP="00627027">
      <w:pPr>
        <w:pStyle w:val="Tekst"/>
        <w:spacing w:before="240" w:after="240"/>
        <w:ind w:firstLine="708"/>
        <w:sectPr w:rsidR="00DD58BE" w:rsidSect="00DD58BE">
          <w:pgSz w:w="11906" w:h="16838"/>
          <w:pgMar w:top="851" w:right="1134" w:bottom="1701" w:left="1418" w:header="709" w:footer="709" w:gutter="0"/>
          <w:cols w:space="708"/>
          <w:docGrid w:linePitch="360"/>
        </w:sectPr>
      </w:pPr>
    </w:p>
    <w:p w:rsidR="00DD58BE" w:rsidRDefault="00DD58BE" w:rsidP="00627027">
      <w:pPr>
        <w:pStyle w:val="Heading4"/>
        <w:spacing w:after="240" w:line="360" w:lineRule="auto"/>
      </w:pPr>
      <w:r>
        <w:lastRenderedPageBreak/>
        <w:t>Prodaja artikala</w:t>
      </w:r>
    </w:p>
    <w:p w:rsidR="00DD58BE" w:rsidRPr="00DD58BE" w:rsidRDefault="00DD58BE" w:rsidP="00627027">
      <w:pPr>
        <w:spacing w:before="240" w:after="240" w:line="360" w:lineRule="auto"/>
      </w:pPr>
    </w:p>
    <w:p w:rsidR="00DD58BE" w:rsidRDefault="000802EA" w:rsidP="00627027">
      <w:pPr>
        <w:keepNext/>
        <w:spacing w:before="240" w:after="240" w:line="360" w:lineRule="auto"/>
        <w:jc w:val="center"/>
      </w:pPr>
      <w:r>
        <w:rPr>
          <w:noProof/>
        </w:rPr>
        <w:drawing>
          <wp:inline distT="0" distB="0" distL="0" distR="0">
            <wp:extent cx="5932805" cy="5146040"/>
            <wp:effectExtent l="0" t="0" r="0" b="0"/>
            <wp:docPr id="21" name="Picture 21" descr="F:\Slijed\Prodaja artik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lijed\Prodaja artikal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146040"/>
                    </a:xfrm>
                    <a:prstGeom prst="rect">
                      <a:avLst/>
                    </a:prstGeom>
                    <a:noFill/>
                    <a:ln>
                      <a:noFill/>
                    </a:ln>
                  </pic:spPr>
                </pic:pic>
              </a:graphicData>
            </a:graphic>
          </wp:inline>
        </w:drawing>
      </w:r>
    </w:p>
    <w:p w:rsidR="00DD58BE" w:rsidRDefault="00DD58BE" w:rsidP="00627027">
      <w:pPr>
        <w:pStyle w:val="Caption"/>
        <w:spacing w:before="240" w:after="240" w:line="360" w:lineRule="auto"/>
        <w:jc w:val="center"/>
      </w:pPr>
      <w:bookmarkStart w:id="19" w:name="_Toc359967047"/>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5</w:t>
      </w:r>
      <w:r w:rsidR="005C7AFA">
        <w:rPr>
          <w:noProof/>
        </w:rPr>
        <w:fldChar w:fldCharType="end"/>
      </w:r>
      <w:r>
        <w:t xml:space="preserve">. </w:t>
      </w:r>
      <w:r w:rsidR="00596BE2">
        <w:t xml:space="preserve">Dijagram slijeda - </w:t>
      </w:r>
      <w:r>
        <w:t>Prodaja artikala</w:t>
      </w:r>
      <w:bookmarkEnd w:id="19"/>
    </w:p>
    <w:p w:rsidR="00DD58BE" w:rsidRDefault="00DD58BE" w:rsidP="00627027">
      <w:pPr>
        <w:pStyle w:val="Tekst"/>
        <w:spacing w:before="240" w:after="240"/>
        <w:ind w:firstLine="708"/>
      </w:pPr>
      <w:r>
        <w:t>Ukoliko je korisnik prijavljen u sustav kao prodavač i odabere na sučelju opciju prodaje artikala sustav šalje zahtjev za popisom artikala iz baze podataka. Nakon dohvaćanja artikala iz baze podataka prikazuje se forma za odabir stavki artikala. Nakon odabira stavki artikala sustav prosljeđuje podatke koji se nakon toga zapisuju u bazi podataka. Nakon toga ispisuje se račun te sustav prodavaču šalje poruku o uspješnom unosu i ispisu kupovine artikala.</w:t>
      </w:r>
    </w:p>
    <w:p w:rsidR="00DD58BE" w:rsidRDefault="00DD58BE" w:rsidP="00627027">
      <w:pPr>
        <w:spacing w:before="240" w:after="240" w:line="360" w:lineRule="auto"/>
      </w:pPr>
    </w:p>
    <w:p w:rsidR="00DD58BE" w:rsidRDefault="00DD58BE" w:rsidP="00627027">
      <w:pPr>
        <w:spacing w:before="240" w:after="240" w:line="360" w:lineRule="auto"/>
        <w:sectPr w:rsidR="00DD58BE" w:rsidSect="00DD58BE">
          <w:pgSz w:w="11906" w:h="16838"/>
          <w:pgMar w:top="851" w:right="1134" w:bottom="1701" w:left="1418" w:header="709" w:footer="709" w:gutter="0"/>
          <w:cols w:space="708"/>
          <w:docGrid w:linePitch="360"/>
        </w:sectPr>
      </w:pPr>
    </w:p>
    <w:p w:rsidR="00DD58BE" w:rsidRDefault="00DD58BE" w:rsidP="00627027">
      <w:pPr>
        <w:pStyle w:val="Heading4"/>
        <w:spacing w:after="240" w:line="360" w:lineRule="auto"/>
      </w:pPr>
      <w:r>
        <w:lastRenderedPageBreak/>
        <w:t>Administriranje podataka</w:t>
      </w:r>
    </w:p>
    <w:p w:rsidR="00DD58BE" w:rsidRPr="00DD58BE" w:rsidRDefault="00DD58BE" w:rsidP="00627027">
      <w:pPr>
        <w:spacing w:before="240" w:after="240" w:line="360" w:lineRule="auto"/>
      </w:pPr>
    </w:p>
    <w:p w:rsidR="00DD58BE" w:rsidRDefault="000802EA" w:rsidP="00627027">
      <w:pPr>
        <w:keepNext/>
        <w:spacing w:before="240" w:after="240" w:line="360" w:lineRule="auto"/>
        <w:jc w:val="center"/>
      </w:pPr>
      <w:r>
        <w:rPr>
          <w:noProof/>
        </w:rPr>
        <w:drawing>
          <wp:inline distT="0" distB="0" distL="0" distR="0">
            <wp:extent cx="5943600" cy="4380865"/>
            <wp:effectExtent l="0" t="0" r="0" b="635"/>
            <wp:docPr id="26" name="Picture 26" descr="F:\Slijed\Administriranje 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lijed\Administriranje podatak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inline>
        </w:drawing>
      </w:r>
    </w:p>
    <w:p w:rsidR="00DD58BE" w:rsidRDefault="00DD58BE" w:rsidP="00627027">
      <w:pPr>
        <w:pStyle w:val="Caption"/>
        <w:spacing w:before="240" w:after="240" w:line="360" w:lineRule="auto"/>
        <w:jc w:val="center"/>
      </w:pPr>
      <w:bookmarkStart w:id="20" w:name="_Toc359967048"/>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6</w:t>
      </w:r>
      <w:r w:rsidR="005C7AFA">
        <w:rPr>
          <w:noProof/>
        </w:rPr>
        <w:fldChar w:fldCharType="end"/>
      </w:r>
      <w:r>
        <w:t xml:space="preserve">. </w:t>
      </w:r>
      <w:r w:rsidR="00596BE2">
        <w:t xml:space="preserve">Dijagram slijeda - </w:t>
      </w:r>
      <w:r>
        <w:t>Administriranje podataka</w:t>
      </w:r>
      <w:bookmarkEnd w:id="20"/>
    </w:p>
    <w:p w:rsidR="00DD58BE" w:rsidRDefault="00DD58BE" w:rsidP="00627027">
      <w:pPr>
        <w:pStyle w:val="Tekst"/>
        <w:spacing w:before="240" w:after="240"/>
        <w:ind w:firstLine="708"/>
      </w:pPr>
      <w:r>
        <w:t>Ukoliko je korisnik prijavljen u aplikaciju sa administratorskim pravima omogućene su mu funkcionalnosti administracije podataka o zaposlenicima, projekcijama i filmovima.  Nakon što odabere vrstu podataka koju želi uređivati iz baze podataka se dohvaćaju svi zaposlenici/filmovi/projekcije te mu je omogućen odabir pojedinog zaposlenika/filma/projekcije. Nakon toga se iz baze podataka dohvaćaju detaljni podaci koji se mogu uređivati ili je moguće dodavati nove zaposlenike/filmove/projekcije.</w:t>
      </w:r>
    </w:p>
    <w:p w:rsidR="00DD58BE" w:rsidRDefault="00DD58BE" w:rsidP="00627027">
      <w:pPr>
        <w:spacing w:before="240" w:after="240" w:line="360" w:lineRule="auto"/>
      </w:pPr>
    </w:p>
    <w:p w:rsidR="00DD58BE" w:rsidRDefault="00DD58BE" w:rsidP="00627027">
      <w:pPr>
        <w:spacing w:before="240" w:after="240" w:line="360" w:lineRule="auto"/>
        <w:sectPr w:rsidR="00DD58BE" w:rsidSect="00DD58BE">
          <w:pgSz w:w="11906" w:h="16838"/>
          <w:pgMar w:top="851" w:right="1134" w:bottom="1701" w:left="1418" w:header="709" w:footer="709" w:gutter="0"/>
          <w:cols w:space="708"/>
          <w:docGrid w:linePitch="360"/>
        </w:sectPr>
      </w:pPr>
    </w:p>
    <w:p w:rsidR="00DD58BE" w:rsidRDefault="00DD58BE" w:rsidP="00627027">
      <w:pPr>
        <w:pStyle w:val="Heading4"/>
        <w:spacing w:after="240" w:line="360" w:lineRule="auto"/>
      </w:pPr>
      <w:r>
        <w:lastRenderedPageBreak/>
        <w:t>Kreiranje izvještaja</w:t>
      </w:r>
    </w:p>
    <w:p w:rsidR="00DD58BE" w:rsidRPr="00DD58BE" w:rsidRDefault="00DD58BE" w:rsidP="00627027">
      <w:pPr>
        <w:spacing w:before="240" w:after="240" w:line="360" w:lineRule="auto"/>
      </w:pPr>
    </w:p>
    <w:p w:rsidR="00DD58BE" w:rsidRDefault="000802EA" w:rsidP="00627027">
      <w:pPr>
        <w:keepNext/>
        <w:spacing w:before="240" w:after="240" w:line="360" w:lineRule="auto"/>
        <w:jc w:val="center"/>
      </w:pPr>
      <w:r>
        <w:rPr>
          <w:noProof/>
        </w:rPr>
        <w:drawing>
          <wp:inline distT="0" distB="0" distL="0" distR="0">
            <wp:extent cx="5932805" cy="4316730"/>
            <wp:effectExtent l="0" t="0" r="0" b="7620"/>
            <wp:docPr id="27" name="Picture 27" descr="F:\Slijed\Kreiranje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lijed\Kreiranje izvještaj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316730"/>
                    </a:xfrm>
                    <a:prstGeom prst="rect">
                      <a:avLst/>
                    </a:prstGeom>
                    <a:noFill/>
                    <a:ln>
                      <a:noFill/>
                    </a:ln>
                  </pic:spPr>
                </pic:pic>
              </a:graphicData>
            </a:graphic>
          </wp:inline>
        </w:drawing>
      </w:r>
    </w:p>
    <w:p w:rsidR="00DD58BE" w:rsidRDefault="00DD58BE" w:rsidP="00627027">
      <w:pPr>
        <w:pStyle w:val="Caption"/>
        <w:spacing w:before="240" w:after="240" w:line="360" w:lineRule="auto"/>
        <w:jc w:val="center"/>
      </w:pPr>
      <w:bookmarkStart w:id="21" w:name="_Toc359967049"/>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7</w:t>
      </w:r>
      <w:r w:rsidR="005C7AFA">
        <w:rPr>
          <w:noProof/>
        </w:rPr>
        <w:fldChar w:fldCharType="end"/>
      </w:r>
      <w:r>
        <w:t xml:space="preserve">. </w:t>
      </w:r>
      <w:r w:rsidR="00596BE2">
        <w:t xml:space="preserve">Dijagram slijeda - </w:t>
      </w:r>
      <w:r>
        <w:t>Kreiranje izvještaja</w:t>
      </w:r>
      <w:bookmarkEnd w:id="21"/>
    </w:p>
    <w:p w:rsidR="00DD58BE" w:rsidRDefault="00DD58BE" w:rsidP="00627027">
      <w:pPr>
        <w:pStyle w:val="Tekst"/>
        <w:spacing w:before="240" w:after="240"/>
        <w:ind w:firstLine="708"/>
      </w:pPr>
      <w:r>
        <w:t xml:space="preserve">Administratoru je omogućena funkcionalnost kreiranja izvještaja o projekcijama i artiklima. Nakon što administrator odabere vrstu izvještaja sustav prosljeđuje zahtjev za kreiranje izvještaja nakon čega se pretražuje baza podataka. Nakon dohvaćanja svih bitnih entiteta iz baze podataka podaci se prosljeđuju na daljnju obradu. Nakon izrade izvještaja sustav korisniku prikazuje izvještaj. Nakon što korisnik ne želi više kreirati izvještaje zatvara formu sa zahtjevom za zatvaranje. </w:t>
      </w:r>
    </w:p>
    <w:p w:rsidR="00CE54CE" w:rsidRDefault="00CE54CE" w:rsidP="00627027">
      <w:pPr>
        <w:pStyle w:val="Tekst"/>
        <w:spacing w:before="240" w:after="240"/>
        <w:sectPr w:rsidR="00CE54CE" w:rsidSect="00DD58BE">
          <w:pgSz w:w="11906" w:h="16838"/>
          <w:pgMar w:top="851" w:right="1134" w:bottom="1701" w:left="1418" w:header="709" w:footer="709" w:gutter="0"/>
          <w:cols w:space="708"/>
          <w:docGrid w:linePitch="360"/>
        </w:sectPr>
      </w:pPr>
    </w:p>
    <w:p w:rsidR="005E1487" w:rsidRDefault="005E1487" w:rsidP="00627027">
      <w:pPr>
        <w:pStyle w:val="Heading3"/>
        <w:spacing w:before="240" w:after="240" w:line="360" w:lineRule="auto"/>
      </w:pPr>
      <w:bookmarkStart w:id="22" w:name="_Toc359967035"/>
      <w:r>
        <w:lastRenderedPageBreak/>
        <w:t>Dijagram aktivnosti</w:t>
      </w:r>
      <w:bookmarkEnd w:id="22"/>
    </w:p>
    <w:p w:rsidR="008C79A2" w:rsidRDefault="008C79A2" w:rsidP="008C79A2">
      <w:pPr>
        <w:spacing w:after="240" w:line="360" w:lineRule="auto"/>
        <w:ind w:firstLine="708"/>
        <w:jc w:val="both"/>
      </w:pPr>
      <w:r>
        <w:t xml:space="preserve">Sljedeći tip dijagrama su dijagrami aktivnosti. Pomoću ovih dijagrama detaljnije smo </w:t>
      </w:r>
      <w:r w:rsidRPr="00504D53">
        <w:t>prikaza</w:t>
      </w:r>
      <w:r>
        <w:t>li</w:t>
      </w:r>
      <w:r w:rsidRPr="00504D53">
        <w:t xml:space="preserve"> tijek aktivnosti unutar sluč</w:t>
      </w:r>
      <w:r>
        <w:t xml:space="preserve">ajeva korištenja koji su važni za naš projekt. </w:t>
      </w:r>
    </w:p>
    <w:p w:rsidR="008C79A2" w:rsidRDefault="00580084" w:rsidP="008C79A2">
      <w:pPr>
        <w:spacing w:after="240" w:line="360" w:lineRule="auto"/>
        <w:jc w:val="both"/>
        <w:rPr>
          <w:rFonts w:eastAsiaTheme="minorHAnsi"/>
          <w:lang w:eastAsia="en-US"/>
        </w:rPr>
      </w:pPr>
      <w:r>
        <w:rPr>
          <w:rFonts w:eastAsiaTheme="minorHAnsi"/>
          <w:lang w:eastAsia="en-US"/>
        </w:rPr>
        <w:t>Ti slučajevi korištenja su</w:t>
      </w:r>
      <w:r w:rsidR="008C79A2">
        <w:rPr>
          <w:rFonts w:eastAsiaTheme="minorHAnsi"/>
          <w:lang w:eastAsia="en-US"/>
        </w:rPr>
        <w:t>:</w:t>
      </w:r>
    </w:p>
    <w:p w:rsidR="00743C61" w:rsidRPr="00504D53" w:rsidRDefault="00743C61" w:rsidP="00743C61">
      <w:pPr>
        <w:pStyle w:val="ListParagraph"/>
        <w:numPr>
          <w:ilvl w:val="0"/>
          <w:numId w:val="25"/>
        </w:numPr>
        <w:spacing w:line="360" w:lineRule="auto"/>
        <w:jc w:val="both"/>
      </w:pPr>
      <w:proofErr w:type="spellStart"/>
      <w:r w:rsidRPr="00504D53">
        <w:t>Logiranje</w:t>
      </w:r>
      <w:proofErr w:type="spellEnd"/>
      <w:r w:rsidRPr="00504D53">
        <w:t xml:space="preserve"> u sustav</w:t>
      </w:r>
    </w:p>
    <w:p w:rsidR="00743C61" w:rsidRPr="00504D53" w:rsidRDefault="00743C61" w:rsidP="00743C61">
      <w:pPr>
        <w:pStyle w:val="ListParagraph"/>
        <w:numPr>
          <w:ilvl w:val="0"/>
          <w:numId w:val="25"/>
        </w:numPr>
        <w:spacing w:line="360" w:lineRule="auto"/>
        <w:jc w:val="both"/>
      </w:pPr>
      <w:r>
        <w:t>Prodaja ulaznica</w:t>
      </w:r>
    </w:p>
    <w:p w:rsidR="00743C61" w:rsidRPr="00504D53" w:rsidRDefault="00743C61" w:rsidP="00743C61">
      <w:pPr>
        <w:pStyle w:val="ListParagraph"/>
        <w:numPr>
          <w:ilvl w:val="0"/>
          <w:numId w:val="25"/>
        </w:numPr>
        <w:spacing w:line="360" w:lineRule="auto"/>
        <w:jc w:val="both"/>
      </w:pPr>
      <w:r>
        <w:t>Prodaja artikala</w:t>
      </w:r>
    </w:p>
    <w:p w:rsidR="00743C61" w:rsidRPr="00504D53" w:rsidRDefault="00743C61" w:rsidP="00743C61">
      <w:pPr>
        <w:pStyle w:val="ListParagraph"/>
        <w:numPr>
          <w:ilvl w:val="0"/>
          <w:numId w:val="25"/>
        </w:numPr>
        <w:spacing w:line="360" w:lineRule="auto"/>
        <w:jc w:val="both"/>
      </w:pPr>
      <w:r>
        <w:t>Administriranje podataka</w:t>
      </w:r>
    </w:p>
    <w:p w:rsidR="00743C61" w:rsidRPr="00504D53" w:rsidRDefault="00743C61" w:rsidP="00743C61">
      <w:pPr>
        <w:pStyle w:val="ListParagraph"/>
        <w:numPr>
          <w:ilvl w:val="0"/>
          <w:numId w:val="25"/>
        </w:numPr>
        <w:spacing w:line="360" w:lineRule="auto"/>
        <w:jc w:val="both"/>
      </w:pPr>
      <w:r>
        <w:t>Kreiranje izvještaja</w:t>
      </w:r>
    </w:p>
    <w:p w:rsidR="00564247" w:rsidRDefault="00564247" w:rsidP="0090468D">
      <w:pPr>
        <w:pStyle w:val="Heading2"/>
        <w:spacing w:line="360" w:lineRule="auto"/>
        <w:sectPr w:rsidR="00564247" w:rsidSect="00CE54CE">
          <w:pgSz w:w="11906" w:h="16838"/>
          <w:pgMar w:top="851" w:right="1134" w:bottom="1701" w:left="1418" w:header="709" w:footer="709" w:gutter="0"/>
          <w:cols w:space="708"/>
          <w:docGrid w:linePitch="360"/>
        </w:sectPr>
      </w:pPr>
    </w:p>
    <w:p w:rsidR="0090468D" w:rsidRDefault="00564247" w:rsidP="0083611B">
      <w:pPr>
        <w:jc w:val="center"/>
      </w:pPr>
      <w:r>
        <w:rPr>
          <w:noProof/>
        </w:rPr>
        <w:lastRenderedPageBreak/>
        <w:drawing>
          <wp:inline distT="0" distB="0" distL="0" distR="0" wp14:anchorId="7E3DE365" wp14:editId="27498CA2">
            <wp:extent cx="8533776" cy="4603898"/>
            <wp:effectExtent l="0" t="0" r="635" b="6350"/>
            <wp:docPr id="23" name="Picture 23" descr="C:\Users\Ursa\Desktop\D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rsa\Desktop\DA-lo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28305" cy="4600947"/>
                    </a:xfrm>
                    <a:prstGeom prst="rect">
                      <a:avLst/>
                    </a:prstGeom>
                  </pic:spPr>
                </pic:pic>
              </a:graphicData>
            </a:graphic>
          </wp:inline>
        </w:drawing>
      </w:r>
    </w:p>
    <w:p w:rsidR="00564247" w:rsidRDefault="00564247" w:rsidP="0083611B">
      <w:pPr>
        <w:pStyle w:val="Caption"/>
        <w:jc w:val="center"/>
      </w:pPr>
      <w:bookmarkStart w:id="23" w:name="_Toc359967050"/>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8</w:t>
      </w:r>
      <w:r w:rsidR="005C7AFA">
        <w:rPr>
          <w:noProof/>
        </w:rPr>
        <w:fldChar w:fldCharType="end"/>
      </w:r>
      <w:r>
        <w:t xml:space="preserve">: </w:t>
      </w:r>
      <w:r w:rsidR="00596BE2">
        <w:t xml:space="preserve">Dijagram aktivnosti - </w:t>
      </w:r>
      <w:proofErr w:type="spellStart"/>
      <w:r>
        <w:t>Logiranje</w:t>
      </w:r>
      <w:proofErr w:type="spellEnd"/>
      <w:r>
        <w:t xml:space="preserve"> u sustav</w:t>
      </w:r>
      <w:bookmarkEnd w:id="23"/>
    </w:p>
    <w:p w:rsidR="00564247" w:rsidRDefault="00564247" w:rsidP="0083611B">
      <w:pPr>
        <w:jc w:val="center"/>
        <w:sectPr w:rsidR="00564247" w:rsidSect="00DF38F0">
          <w:pgSz w:w="16838" w:h="11906" w:orient="landscape"/>
          <w:pgMar w:top="1134" w:right="1701" w:bottom="1418" w:left="851" w:header="709" w:footer="709" w:gutter="0"/>
          <w:cols w:space="708"/>
          <w:docGrid w:linePitch="360"/>
        </w:sectPr>
      </w:pPr>
    </w:p>
    <w:p w:rsidR="00743C61" w:rsidRDefault="00743C61" w:rsidP="0083611B">
      <w:pPr>
        <w:jc w:val="center"/>
      </w:pPr>
      <w:r>
        <w:rPr>
          <w:noProof/>
        </w:rPr>
        <w:lastRenderedPageBreak/>
        <w:drawing>
          <wp:inline distT="0" distB="0" distL="0" distR="0" wp14:anchorId="44BAF4B8" wp14:editId="534B02F8">
            <wp:extent cx="8396150" cy="4306186"/>
            <wp:effectExtent l="0" t="0" r="5080" b="0"/>
            <wp:docPr id="25" name="Picture 25" descr="C:\Users\Ursa\Desktop\DA-prodav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rsa\Desktop\DA-prodavac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90769" cy="4303426"/>
                    </a:xfrm>
                    <a:prstGeom prst="rect">
                      <a:avLst/>
                    </a:prstGeom>
                  </pic:spPr>
                </pic:pic>
              </a:graphicData>
            </a:graphic>
          </wp:inline>
        </w:drawing>
      </w:r>
    </w:p>
    <w:p w:rsidR="00743C61" w:rsidRDefault="00743C61" w:rsidP="0083611B">
      <w:pPr>
        <w:pStyle w:val="Caption"/>
        <w:jc w:val="center"/>
        <w:sectPr w:rsidR="00743C61" w:rsidSect="00DF38F0">
          <w:pgSz w:w="16838" w:h="11906" w:orient="landscape"/>
          <w:pgMar w:top="1134" w:right="1701" w:bottom="1418" w:left="851" w:header="709" w:footer="709" w:gutter="0"/>
          <w:cols w:space="708"/>
          <w:docGrid w:linePitch="360"/>
        </w:sectPr>
      </w:pPr>
      <w:bookmarkStart w:id="24" w:name="_Toc359967051"/>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t>.</w:t>
      </w:r>
      <w:r w:rsidR="005C7AFA">
        <w:fldChar w:fldCharType="begin"/>
      </w:r>
      <w:r w:rsidR="005C7AFA">
        <w:instrText xml:space="preserve"> SEQ Slika \* ARABIC \s 1 </w:instrText>
      </w:r>
      <w:r w:rsidR="005C7AFA">
        <w:fldChar w:fldCharType="separate"/>
      </w:r>
      <w:r w:rsidR="000802EA">
        <w:rPr>
          <w:noProof/>
        </w:rPr>
        <w:t>9</w:t>
      </w:r>
      <w:r w:rsidR="005C7AFA">
        <w:rPr>
          <w:noProof/>
        </w:rPr>
        <w:fldChar w:fldCharType="end"/>
      </w:r>
      <w:r>
        <w:t xml:space="preserve">: </w:t>
      </w:r>
      <w:r w:rsidR="00596BE2">
        <w:t xml:space="preserve">Dijagram aktivnosti - </w:t>
      </w:r>
      <w:r>
        <w:t>Prodaja karata</w:t>
      </w:r>
      <w:bookmarkEnd w:id="24"/>
    </w:p>
    <w:p w:rsidR="00564247" w:rsidRDefault="00564247" w:rsidP="0083611B">
      <w:pPr>
        <w:jc w:val="center"/>
      </w:pPr>
      <w:r>
        <w:rPr>
          <w:noProof/>
        </w:rPr>
        <w:lastRenderedPageBreak/>
        <w:drawing>
          <wp:inline distT="0" distB="0" distL="0" distR="0" wp14:anchorId="7FBDD2E9" wp14:editId="30512749">
            <wp:extent cx="8346559" cy="4241096"/>
            <wp:effectExtent l="0" t="0" r="0" b="7620"/>
            <wp:docPr id="24" name="Picture 24" descr="C:\Users\Ursa\Desktop\DA-prodav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rsa\Desktop\DA-prodava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41545" cy="4238548"/>
                    </a:xfrm>
                    <a:prstGeom prst="rect">
                      <a:avLst/>
                    </a:prstGeom>
                  </pic:spPr>
                </pic:pic>
              </a:graphicData>
            </a:graphic>
          </wp:inline>
        </w:drawing>
      </w:r>
    </w:p>
    <w:p w:rsidR="00564247" w:rsidRDefault="00564247" w:rsidP="0083611B">
      <w:pPr>
        <w:pStyle w:val="Caption"/>
        <w:jc w:val="center"/>
      </w:pPr>
      <w:bookmarkStart w:id="25" w:name="_Toc359967052"/>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10</w:t>
      </w:r>
      <w:r w:rsidR="005C7AFA">
        <w:rPr>
          <w:noProof/>
        </w:rPr>
        <w:fldChar w:fldCharType="end"/>
      </w:r>
      <w:r>
        <w:t xml:space="preserve">: </w:t>
      </w:r>
      <w:r w:rsidR="00596BE2">
        <w:t xml:space="preserve">Dijagram aktivnosti - </w:t>
      </w:r>
      <w:r>
        <w:t>Prodaja artikala</w:t>
      </w:r>
      <w:bookmarkEnd w:id="25"/>
    </w:p>
    <w:p w:rsidR="00564247" w:rsidRDefault="00564247" w:rsidP="0083611B">
      <w:pPr>
        <w:jc w:val="center"/>
        <w:sectPr w:rsidR="00564247" w:rsidSect="00DF38F0">
          <w:pgSz w:w="16838" w:h="11906" w:orient="landscape"/>
          <w:pgMar w:top="1134" w:right="1701" w:bottom="1418" w:left="851" w:header="709" w:footer="709" w:gutter="0"/>
          <w:cols w:space="708"/>
          <w:docGrid w:linePitch="360"/>
        </w:sectPr>
      </w:pPr>
    </w:p>
    <w:p w:rsidR="0090468D" w:rsidRDefault="0090468D" w:rsidP="0083611B">
      <w:pPr>
        <w:jc w:val="center"/>
        <w:rPr>
          <w:snapToGrid w:val="0"/>
          <w:color w:val="000000"/>
          <w:w w:val="0"/>
          <w:sz w:val="0"/>
          <w:szCs w:val="0"/>
          <w:u w:color="000000"/>
          <w:bdr w:val="none" w:sz="0" w:space="0" w:color="000000"/>
          <w:shd w:val="clear" w:color="000000" w:fill="000000"/>
          <w:lang w:eastAsia="x-none" w:bidi="x-none"/>
        </w:rPr>
      </w:pPr>
      <w:r>
        <w:rPr>
          <w:noProof/>
        </w:rPr>
        <w:lastRenderedPageBreak/>
        <w:drawing>
          <wp:inline distT="0" distB="0" distL="0" distR="0" wp14:anchorId="345CF210" wp14:editId="6CBF21C8">
            <wp:extent cx="7772400" cy="5079048"/>
            <wp:effectExtent l="0" t="0" r="0" b="7620"/>
            <wp:docPr id="20" name="Picture 20" descr="C:\Users\Ursa\Desktop\DA-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rsa\Desktop\DA-Adm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67418" cy="5075792"/>
                    </a:xfrm>
                    <a:prstGeom prst="rect">
                      <a:avLst/>
                    </a:prstGeom>
                  </pic:spPr>
                </pic:pic>
              </a:graphicData>
            </a:graphic>
          </wp:inline>
        </w:drawing>
      </w:r>
    </w:p>
    <w:p w:rsidR="0090468D" w:rsidRDefault="0090468D" w:rsidP="0083611B">
      <w:pPr>
        <w:pStyle w:val="Caption"/>
        <w:jc w:val="center"/>
      </w:pPr>
      <w:bookmarkStart w:id="26" w:name="_Toc359967053"/>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11</w:t>
      </w:r>
      <w:r w:rsidR="005C7AFA">
        <w:rPr>
          <w:noProof/>
        </w:rPr>
        <w:fldChar w:fldCharType="end"/>
      </w:r>
      <w:r w:rsidR="00564247">
        <w:t>: Dijagram aktivnosti - A</w:t>
      </w:r>
      <w:r>
        <w:t>dministriranje podataka</w:t>
      </w:r>
      <w:bookmarkEnd w:id="26"/>
    </w:p>
    <w:p w:rsidR="00564247" w:rsidRDefault="00564247" w:rsidP="0083611B">
      <w:pPr>
        <w:jc w:val="center"/>
        <w:sectPr w:rsidR="00564247" w:rsidSect="001B2166">
          <w:pgSz w:w="16838" w:h="11906" w:orient="landscape"/>
          <w:pgMar w:top="1418" w:right="851" w:bottom="1134" w:left="1701" w:header="709" w:footer="709" w:gutter="0"/>
          <w:cols w:space="708"/>
          <w:docGrid w:linePitch="360"/>
        </w:sectPr>
      </w:pPr>
    </w:p>
    <w:p w:rsidR="00564247" w:rsidRDefault="00564247" w:rsidP="0083611B">
      <w:pPr>
        <w:jc w:val="center"/>
      </w:pPr>
      <w:r>
        <w:rPr>
          <w:noProof/>
        </w:rPr>
        <w:lastRenderedPageBreak/>
        <w:drawing>
          <wp:inline distT="0" distB="0" distL="0" distR="0" wp14:anchorId="7B7FEAEA" wp14:editId="75641D8C">
            <wp:extent cx="8325293" cy="4704946"/>
            <wp:effectExtent l="0" t="0" r="0" b="635"/>
            <wp:docPr id="22" name="Picture 22" descr="C:\Users\Ursa\Desktop\DA-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rsa\Desktop\DA-Admi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19956" cy="4701930"/>
                    </a:xfrm>
                    <a:prstGeom prst="rect">
                      <a:avLst/>
                    </a:prstGeom>
                    <a:noFill/>
                    <a:ln>
                      <a:noFill/>
                    </a:ln>
                  </pic:spPr>
                </pic:pic>
              </a:graphicData>
            </a:graphic>
          </wp:inline>
        </w:drawing>
      </w:r>
    </w:p>
    <w:p w:rsidR="00564247" w:rsidRPr="00564247" w:rsidRDefault="00564247" w:rsidP="0083611B">
      <w:pPr>
        <w:pStyle w:val="Caption"/>
        <w:jc w:val="center"/>
        <w:sectPr w:rsidR="00564247" w:rsidRPr="00564247" w:rsidSect="00DF38F0">
          <w:pgSz w:w="16838" w:h="11906" w:orient="landscape"/>
          <w:pgMar w:top="1134" w:right="1701" w:bottom="1418" w:left="851" w:header="709" w:footer="709" w:gutter="0"/>
          <w:cols w:space="708"/>
          <w:docGrid w:linePitch="360"/>
        </w:sectPr>
      </w:pPr>
      <w:bookmarkStart w:id="27" w:name="_Toc359967054"/>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12</w:t>
      </w:r>
      <w:r w:rsidR="005C7AFA">
        <w:rPr>
          <w:noProof/>
        </w:rPr>
        <w:fldChar w:fldCharType="end"/>
      </w:r>
      <w:r>
        <w:t xml:space="preserve">: </w:t>
      </w:r>
      <w:r w:rsidR="00596BE2">
        <w:t xml:space="preserve">Dijagram aktivnosti - </w:t>
      </w:r>
      <w:r>
        <w:t>Kreiranje izvještaja</w:t>
      </w:r>
      <w:bookmarkEnd w:id="27"/>
    </w:p>
    <w:p w:rsidR="00777DC0" w:rsidRDefault="00777DC0" w:rsidP="00627027">
      <w:pPr>
        <w:pStyle w:val="Heading2"/>
        <w:spacing w:line="360" w:lineRule="auto"/>
      </w:pPr>
      <w:bookmarkStart w:id="28" w:name="_Toc359967036"/>
      <w:r>
        <w:lastRenderedPageBreak/>
        <w:t>Dijagram klasa</w:t>
      </w:r>
      <w:bookmarkEnd w:id="28"/>
    </w:p>
    <w:p w:rsidR="00580084" w:rsidRPr="004E32B8" w:rsidRDefault="00580084" w:rsidP="00580084">
      <w:pPr>
        <w:spacing w:after="240" w:line="360" w:lineRule="auto"/>
        <w:ind w:firstLine="708"/>
        <w:jc w:val="both"/>
      </w:pPr>
      <w:r w:rsidRPr="004E32B8">
        <w:t>Dijagramom klasa ćemo prikazati strukturu našeg sustava uz pomoć atributa, operacija, klasa i odnosa među njima.  Početna klasa je</w:t>
      </w:r>
      <w:r w:rsidRPr="00DD1D79">
        <w:rPr>
          <w:b/>
        </w:rPr>
        <w:t xml:space="preserve"> </w:t>
      </w:r>
      <w:proofErr w:type="spellStart"/>
      <w:r w:rsidRPr="00DD1D79">
        <w:rPr>
          <w:b/>
        </w:rPr>
        <w:t>frmGlavna</w:t>
      </w:r>
      <w:proofErr w:type="spellEnd"/>
      <w:r w:rsidRPr="004E32B8">
        <w:t xml:space="preserve"> koja je povezana sa klasama </w:t>
      </w:r>
      <w:proofErr w:type="spellStart"/>
      <w:r w:rsidRPr="00DD1D79">
        <w:rPr>
          <w:b/>
        </w:rPr>
        <w:t>frmLogin</w:t>
      </w:r>
      <w:proofErr w:type="spellEnd"/>
      <w:r w:rsidRPr="00DD1D79">
        <w:rPr>
          <w:b/>
        </w:rPr>
        <w:t xml:space="preserve"> </w:t>
      </w:r>
      <w:r w:rsidRPr="004E32B8">
        <w:t xml:space="preserve">za </w:t>
      </w:r>
      <w:proofErr w:type="spellStart"/>
      <w:r w:rsidRPr="004E32B8">
        <w:t>logiranje</w:t>
      </w:r>
      <w:proofErr w:type="spellEnd"/>
      <w:r w:rsidRPr="004E32B8">
        <w:t xml:space="preserve"> korisnika u sustav. Ovisno o tipu korisnika prodavač/administrator, a nakon uspješnog </w:t>
      </w:r>
      <w:proofErr w:type="spellStart"/>
      <w:r w:rsidRPr="004E32B8">
        <w:t>logiranja</w:t>
      </w:r>
      <w:proofErr w:type="spellEnd"/>
      <w:r w:rsidRPr="004E32B8">
        <w:t xml:space="preserve"> u sustav, otvara se forma</w:t>
      </w:r>
      <w:r w:rsidRPr="00DD1D79">
        <w:rPr>
          <w:b/>
        </w:rPr>
        <w:t xml:space="preserve"> </w:t>
      </w:r>
      <w:proofErr w:type="spellStart"/>
      <w:r w:rsidRPr="00DD1D79">
        <w:rPr>
          <w:b/>
        </w:rPr>
        <w:t>frmAdmin</w:t>
      </w:r>
      <w:proofErr w:type="spellEnd"/>
      <w:r w:rsidRPr="004E32B8">
        <w:t xml:space="preserve"> ili forma </w:t>
      </w:r>
      <w:proofErr w:type="spellStart"/>
      <w:r w:rsidRPr="00DD1D79">
        <w:rPr>
          <w:b/>
        </w:rPr>
        <w:t>frmProdavac</w:t>
      </w:r>
      <w:proofErr w:type="spellEnd"/>
      <w:r w:rsidRPr="00DD1D79">
        <w:rPr>
          <w:b/>
        </w:rPr>
        <w:t>.</w:t>
      </w:r>
      <w:r w:rsidRPr="004E32B8">
        <w:t xml:space="preserve"> Na klasu </w:t>
      </w:r>
      <w:proofErr w:type="spellStart"/>
      <w:r w:rsidRPr="002F236F">
        <w:rPr>
          <w:b/>
        </w:rPr>
        <w:t>frmAdmin</w:t>
      </w:r>
      <w:proofErr w:type="spellEnd"/>
      <w:r w:rsidRPr="004E32B8">
        <w:t xml:space="preserve"> povezane su klase </w:t>
      </w:r>
      <w:proofErr w:type="spellStart"/>
      <w:r w:rsidRPr="002F236F">
        <w:rPr>
          <w:b/>
        </w:rPr>
        <w:t>frmIzvjestaji</w:t>
      </w:r>
      <w:proofErr w:type="spellEnd"/>
      <w:r w:rsidRPr="004E32B8">
        <w:t xml:space="preserve"> i </w:t>
      </w:r>
      <w:proofErr w:type="spellStart"/>
      <w:r w:rsidRPr="002F236F">
        <w:rPr>
          <w:b/>
        </w:rPr>
        <w:t>frmAdministracija</w:t>
      </w:r>
      <w:proofErr w:type="spellEnd"/>
      <w:r w:rsidRPr="004E32B8">
        <w:t xml:space="preserve"> podataka koje koriste operacije drugih klasa za  administraciju podataka (filmovi, projekcije, zaposlenici i dvorane) i operacije kreiranja raznih izvještaja o posjećenosti projekcija.</w:t>
      </w:r>
    </w:p>
    <w:p w:rsidR="00580084" w:rsidRDefault="00580084" w:rsidP="00580084">
      <w:pPr>
        <w:spacing w:after="240" w:line="360" w:lineRule="auto"/>
        <w:ind w:firstLine="708"/>
        <w:jc w:val="both"/>
      </w:pPr>
      <w:r w:rsidRPr="004E32B8">
        <w:t xml:space="preserve">Klase </w:t>
      </w:r>
      <w:proofErr w:type="spellStart"/>
      <w:r w:rsidRPr="00F55B85">
        <w:rPr>
          <w:b/>
        </w:rPr>
        <w:t>frmUlaznica</w:t>
      </w:r>
      <w:proofErr w:type="spellEnd"/>
      <w:r w:rsidRPr="004E32B8">
        <w:t xml:space="preserve"> i </w:t>
      </w:r>
      <w:proofErr w:type="spellStart"/>
      <w:r w:rsidRPr="00F55B85">
        <w:rPr>
          <w:b/>
        </w:rPr>
        <w:t>frmArtikli</w:t>
      </w:r>
      <w:proofErr w:type="spellEnd"/>
      <w:r w:rsidRPr="004E32B8">
        <w:t xml:space="preserve"> su povezane sa klasom </w:t>
      </w:r>
      <w:proofErr w:type="spellStart"/>
      <w:r w:rsidRPr="00F55B85">
        <w:rPr>
          <w:b/>
        </w:rPr>
        <w:t>frmProdavac</w:t>
      </w:r>
      <w:proofErr w:type="spellEnd"/>
      <w:r w:rsidRPr="004E32B8">
        <w:t xml:space="preserve"> i omogućuju prodaju ulaznica i artikala. Ostale klase su </w:t>
      </w:r>
      <w:r w:rsidRPr="00F55B85">
        <w:rPr>
          <w:b/>
        </w:rPr>
        <w:t>Artikl</w:t>
      </w:r>
      <w:r w:rsidRPr="004E32B8">
        <w:t xml:space="preserve">, </w:t>
      </w:r>
      <w:proofErr w:type="spellStart"/>
      <w:r w:rsidRPr="00F55B85">
        <w:rPr>
          <w:b/>
        </w:rPr>
        <w:t>Racun</w:t>
      </w:r>
      <w:proofErr w:type="spellEnd"/>
      <w:r w:rsidRPr="004E32B8">
        <w:t xml:space="preserve">, </w:t>
      </w:r>
      <w:r w:rsidRPr="00F55B85">
        <w:rPr>
          <w:b/>
        </w:rPr>
        <w:t>Projekcija</w:t>
      </w:r>
      <w:r w:rsidRPr="004E32B8">
        <w:t xml:space="preserve">, </w:t>
      </w:r>
      <w:r w:rsidRPr="00F55B85">
        <w:rPr>
          <w:b/>
        </w:rPr>
        <w:t>Film</w:t>
      </w:r>
      <w:r w:rsidRPr="004E32B8">
        <w:t xml:space="preserve">, </w:t>
      </w:r>
      <w:r w:rsidRPr="00F55B85">
        <w:rPr>
          <w:b/>
        </w:rPr>
        <w:t>Dvorana</w:t>
      </w:r>
      <w:r w:rsidRPr="004E32B8">
        <w:t xml:space="preserve">, </w:t>
      </w:r>
      <w:r w:rsidRPr="00F55B85">
        <w:rPr>
          <w:b/>
        </w:rPr>
        <w:t>Ulaznica</w:t>
      </w:r>
      <w:r w:rsidRPr="004E32B8">
        <w:t xml:space="preserve">, </w:t>
      </w:r>
      <w:r w:rsidRPr="00F55B85">
        <w:rPr>
          <w:b/>
        </w:rPr>
        <w:t>Stavke</w:t>
      </w:r>
      <w:r w:rsidRPr="004E32B8">
        <w:t xml:space="preserve"> </w:t>
      </w:r>
      <w:proofErr w:type="spellStart"/>
      <w:r w:rsidRPr="00F55B85">
        <w:rPr>
          <w:b/>
        </w:rPr>
        <w:t>racuna</w:t>
      </w:r>
      <w:proofErr w:type="spellEnd"/>
      <w:r w:rsidRPr="004E32B8">
        <w:t xml:space="preserve">, </w:t>
      </w:r>
      <w:r w:rsidRPr="00F55B85">
        <w:rPr>
          <w:b/>
        </w:rPr>
        <w:t>Popust</w:t>
      </w:r>
      <w:r w:rsidRPr="004E32B8">
        <w:t xml:space="preserve"> te pripadne enumeracije </w:t>
      </w:r>
      <w:proofErr w:type="spellStart"/>
      <w:r w:rsidRPr="00F55B85">
        <w:rPr>
          <w:b/>
        </w:rPr>
        <w:t>Zanr</w:t>
      </w:r>
      <w:proofErr w:type="spellEnd"/>
      <w:r w:rsidRPr="004E32B8">
        <w:t xml:space="preserve">, </w:t>
      </w:r>
      <w:proofErr w:type="spellStart"/>
      <w:r w:rsidRPr="00F55B85">
        <w:rPr>
          <w:b/>
        </w:rPr>
        <w:t>VrstaProjekcije</w:t>
      </w:r>
      <w:proofErr w:type="spellEnd"/>
      <w:r w:rsidRPr="004E32B8">
        <w:t xml:space="preserve">, </w:t>
      </w:r>
      <w:proofErr w:type="spellStart"/>
      <w:r w:rsidRPr="00F55B85">
        <w:rPr>
          <w:b/>
        </w:rPr>
        <w:t>MjernaJedinica</w:t>
      </w:r>
      <w:proofErr w:type="spellEnd"/>
      <w:r w:rsidRPr="004E32B8">
        <w:t xml:space="preserve"> i </w:t>
      </w:r>
      <w:proofErr w:type="spellStart"/>
      <w:r w:rsidRPr="00F55B85">
        <w:rPr>
          <w:b/>
        </w:rPr>
        <w:t>NacinPlacanja</w:t>
      </w:r>
      <w:proofErr w:type="spellEnd"/>
      <w:r w:rsidRPr="004E32B8">
        <w:t>.</w:t>
      </w:r>
    </w:p>
    <w:p w:rsidR="00580084" w:rsidRDefault="00580084" w:rsidP="00580084">
      <w:pPr>
        <w:sectPr w:rsidR="00580084" w:rsidSect="00736923">
          <w:pgSz w:w="11906" w:h="16838"/>
          <w:pgMar w:top="1701" w:right="1418" w:bottom="851" w:left="1134" w:header="709" w:footer="709" w:gutter="0"/>
          <w:cols w:space="708"/>
          <w:docGrid w:linePitch="360"/>
        </w:sectPr>
      </w:pPr>
    </w:p>
    <w:p w:rsidR="00580084" w:rsidRPr="00580084" w:rsidRDefault="000802EA" w:rsidP="00580084">
      <w:r>
        <w:rPr>
          <w:noProof/>
        </w:rPr>
        <w:lastRenderedPageBreak/>
        <w:drawing>
          <wp:inline distT="0" distB="0" distL="0" distR="0">
            <wp:extent cx="14278707" cy="8839200"/>
            <wp:effectExtent l="0" t="0" r="8890" b="0"/>
            <wp:docPr id="30" name="Picture 30" descr="F:\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lass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78707" cy="8839200"/>
                    </a:xfrm>
                    <a:prstGeom prst="rect">
                      <a:avLst/>
                    </a:prstGeom>
                    <a:noFill/>
                    <a:ln>
                      <a:noFill/>
                    </a:ln>
                  </pic:spPr>
                </pic:pic>
              </a:graphicData>
            </a:graphic>
          </wp:inline>
        </w:drawing>
      </w:r>
    </w:p>
    <w:p w:rsidR="007778B8" w:rsidRDefault="007778B8" w:rsidP="007778B8">
      <w:pPr>
        <w:jc w:val="center"/>
      </w:pPr>
    </w:p>
    <w:p w:rsidR="00CE54CE" w:rsidRDefault="007778B8" w:rsidP="00B66AB5">
      <w:pPr>
        <w:pStyle w:val="Caption"/>
        <w:jc w:val="center"/>
      </w:pPr>
      <w:bookmarkStart w:id="29" w:name="_Toc359967055"/>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13</w:t>
      </w:r>
      <w:r w:rsidR="005C7AFA">
        <w:rPr>
          <w:noProof/>
        </w:rPr>
        <w:fldChar w:fldCharType="end"/>
      </w:r>
      <w:r>
        <w:t>: Dijagram klasa</w:t>
      </w:r>
      <w:bookmarkEnd w:id="29"/>
    </w:p>
    <w:p w:rsidR="007778B8" w:rsidRPr="007778B8" w:rsidRDefault="007778B8" w:rsidP="007778B8">
      <w:pPr>
        <w:sectPr w:rsidR="007778B8" w:rsidRPr="007778B8" w:rsidSect="000802EA">
          <w:pgSz w:w="23814" w:h="16839" w:orient="landscape" w:code="8"/>
          <w:pgMar w:top="720" w:right="720" w:bottom="720" w:left="720" w:header="709" w:footer="709" w:gutter="0"/>
          <w:cols w:space="708"/>
          <w:docGrid w:linePitch="360"/>
        </w:sectPr>
      </w:pPr>
    </w:p>
    <w:p w:rsidR="00303CA8" w:rsidRDefault="00303CA8" w:rsidP="00303CA8">
      <w:pPr>
        <w:pStyle w:val="Heading2"/>
      </w:pPr>
      <w:bookmarkStart w:id="30" w:name="_Toc356689746"/>
      <w:bookmarkStart w:id="31" w:name="_Toc359967037"/>
      <w:r>
        <w:lastRenderedPageBreak/>
        <w:t>ERA model</w:t>
      </w:r>
      <w:bookmarkEnd w:id="30"/>
      <w:bookmarkEnd w:id="31"/>
    </w:p>
    <w:p w:rsidR="000C6071" w:rsidRDefault="00303CA8" w:rsidP="00303CA8">
      <w:pPr>
        <w:spacing w:after="240" w:line="360" w:lineRule="auto"/>
        <w:jc w:val="both"/>
      </w:pPr>
      <w:r>
        <w:tab/>
      </w:r>
      <w:r w:rsidRPr="006D636C">
        <w:t xml:space="preserve">Kao što smo već ranije spomenuli, ERA model smo kreirali u alatu </w:t>
      </w:r>
      <w:proofErr w:type="spellStart"/>
      <w:r w:rsidRPr="00735AA9">
        <w:rPr>
          <w:b/>
          <w:i/>
        </w:rPr>
        <w:t>Toad</w:t>
      </w:r>
      <w:proofErr w:type="spellEnd"/>
      <w:r w:rsidRPr="00735AA9">
        <w:rPr>
          <w:b/>
          <w:i/>
        </w:rPr>
        <w:t xml:space="preserve"> Data </w:t>
      </w:r>
      <w:proofErr w:type="spellStart"/>
      <w:r w:rsidRPr="00735AA9">
        <w:rPr>
          <w:b/>
          <w:i/>
        </w:rPr>
        <w:t>Modeler</w:t>
      </w:r>
      <w:proofErr w:type="spellEnd"/>
      <w:r w:rsidRPr="00735AA9">
        <w:rPr>
          <w:b/>
          <w:i/>
        </w:rPr>
        <w:t xml:space="preserve"> v3.6.6</w:t>
      </w:r>
      <w:r>
        <w:t xml:space="preserve"> iz kojeg smo na temelju modela </w:t>
      </w:r>
      <w:proofErr w:type="spellStart"/>
      <w:r>
        <w:t>izgenerirali</w:t>
      </w:r>
      <w:proofErr w:type="spellEnd"/>
      <w:r>
        <w:t xml:space="preserve"> i SQL skriptu</w:t>
      </w:r>
      <w:r w:rsidRPr="006D636C">
        <w:t>. ERA model je statički model podataka koji služi za logičko modeliranje podataka.</w:t>
      </w:r>
      <w:r>
        <w:t xml:space="preserve"> Logičko modeliranje podataka važan je dio projekta iz razloga što će aplikacija biti povezana na bazu podataka, te ukoliko podatke dobro povežemo u ERA modelu i kasnije u bazi podataka, rad na aplikaciji će biti dosta lakši. Osnovni elementi ERA modela su entiteti, njihovi atributi i veze, odnosno relacije</w:t>
      </w:r>
    </w:p>
    <w:p w:rsidR="000C6071" w:rsidRDefault="000C6071" w:rsidP="00303CA8">
      <w:pPr>
        <w:spacing w:after="240" w:line="360" w:lineRule="auto"/>
        <w:jc w:val="both"/>
        <w:sectPr w:rsidR="000C6071" w:rsidSect="00303CA8">
          <w:pgSz w:w="11906" w:h="16838"/>
          <w:pgMar w:top="851" w:right="1134" w:bottom="1701" w:left="1418" w:header="709" w:footer="709" w:gutter="0"/>
          <w:cols w:space="708"/>
          <w:docGrid w:linePitch="360"/>
        </w:sectPr>
      </w:pPr>
    </w:p>
    <w:p w:rsidR="00303CA8" w:rsidRDefault="00795303" w:rsidP="007F527A">
      <w:pPr>
        <w:spacing w:after="240" w:line="360" w:lineRule="auto"/>
        <w:jc w:val="right"/>
      </w:pPr>
      <w:r>
        <w:rPr>
          <w:noProof/>
        </w:rPr>
        <w:lastRenderedPageBreak/>
        <w:drawing>
          <wp:inline distT="0" distB="0" distL="0" distR="0" wp14:anchorId="5E8BE0C4" wp14:editId="4E3C24A3">
            <wp:extent cx="8559209" cy="4727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571365" cy="4734025"/>
                    </a:xfrm>
                    <a:prstGeom prst="rect">
                      <a:avLst/>
                    </a:prstGeom>
                  </pic:spPr>
                </pic:pic>
              </a:graphicData>
            </a:graphic>
          </wp:inline>
        </w:drawing>
      </w:r>
    </w:p>
    <w:p w:rsidR="00303CA8" w:rsidRPr="00B24889" w:rsidRDefault="00303CA8" w:rsidP="00303CA8">
      <w:pPr>
        <w:pStyle w:val="Caption"/>
        <w:jc w:val="center"/>
        <w:rPr>
          <w:b w:val="0"/>
        </w:rPr>
        <w:sectPr w:rsidR="00303CA8" w:rsidRPr="00B24889" w:rsidSect="00333D81">
          <w:pgSz w:w="16838" w:h="11906" w:orient="landscape"/>
          <w:pgMar w:top="1134" w:right="1701" w:bottom="1418" w:left="851" w:header="709" w:footer="709" w:gutter="0"/>
          <w:cols w:space="708"/>
          <w:docGrid w:linePitch="360"/>
        </w:sectPr>
      </w:pPr>
      <w:bookmarkStart w:id="32" w:name="_Toc359967056"/>
      <w:r>
        <w:t xml:space="preserve">Slika </w:t>
      </w:r>
      <w:r w:rsidR="005C7AFA">
        <w:fldChar w:fldCharType="begin"/>
      </w:r>
      <w:r w:rsidR="005C7AFA">
        <w:instrText xml:space="preserve"> STYLEREF 1 \s </w:instrText>
      </w:r>
      <w:r w:rsidR="005C7AFA">
        <w:fldChar w:fldCharType="separate"/>
      </w:r>
      <w:r w:rsidR="000802EA">
        <w:rPr>
          <w:noProof/>
        </w:rPr>
        <w:t>3</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14</w:t>
      </w:r>
      <w:r w:rsidR="005C7AFA">
        <w:rPr>
          <w:noProof/>
        </w:rPr>
        <w:fldChar w:fldCharType="end"/>
      </w:r>
      <w:r>
        <w:t xml:space="preserve">: </w:t>
      </w:r>
      <w:r w:rsidRPr="004B0345">
        <w:t>ERA model</w:t>
      </w:r>
      <w:bookmarkEnd w:id="32"/>
    </w:p>
    <w:p w:rsidR="00736923" w:rsidRDefault="00303CA8" w:rsidP="00736923">
      <w:pPr>
        <w:pStyle w:val="Heading2"/>
      </w:pPr>
      <w:bookmarkStart w:id="33" w:name="_Toc356689747"/>
      <w:r>
        <w:rPr>
          <w:lang w:eastAsia="en-US"/>
        </w:rPr>
        <w:lastRenderedPageBreak/>
        <w:tab/>
      </w:r>
      <w:bookmarkStart w:id="34" w:name="_Toc359967038"/>
      <w:r w:rsidR="00736923">
        <w:t>Relacijski model podatka</w:t>
      </w:r>
      <w:bookmarkEnd w:id="34"/>
    </w:p>
    <w:p w:rsidR="00303CA8" w:rsidRDefault="00303CA8" w:rsidP="00736923">
      <w:pPr>
        <w:spacing w:line="360" w:lineRule="auto"/>
        <w:ind w:firstLine="708"/>
        <w:jc w:val="both"/>
        <w:rPr>
          <w:lang w:eastAsia="en-US"/>
        </w:rPr>
      </w:pPr>
      <w:r>
        <w:rPr>
          <w:lang w:eastAsia="en-US"/>
        </w:rPr>
        <w:t xml:space="preserve">Prikazat ćemo i relacijski model podataka koji se radi na temelju ERA modela. Relacijski model prikazuje entitete, njihove atributi, primarne i vanjske ključeve koji označavaju veze, odnosno relacije. </w:t>
      </w:r>
      <w:r w:rsidRPr="00EA4323">
        <w:rPr>
          <w:u w:val="single"/>
          <w:lang w:eastAsia="en-US"/>
        </w:rPr>
        <w:t>Primarne ključeve</w:t>
      </w:r>
      <w:r>
        <w:rPr>
          <w:lang w:eastAsia="en-US"/>
        </w:rPr>
        <w:t xml:space="preserve"> smo podcrtali, a </w:t>
      </w:r>
      <w:r w:rsidRPr="00EA4323">
        <w:rPr>
          <w:highlight w:val="lightGray"/>
          <w:lang w:eastAsia="en-US"/>
        </w:rPr>
        <w:t>vanjske ključeve</w:t>
      </w:r>
      <w:r>
        <w:rPr>
          <w:lang w:eastAsia="en-US"/>
        </w:rPr>
        <w:t xml:space="preserve"> pobojali.</w:t>
      </w:r>
    </w:p>
    <w:p w:rsidR="00303CA8" w:rsidRDefault="00303CA8" w:rsidP="00303CA8">
      <w:pPr>
        <w:rPr>
          <w:lang w:eastAsia="en-US"/>
        </w:rPr>
      </w:pPr>
    </w:p>
    <w:p w:rsidR="00303CA8" w:rsidRDefault="00303CA8" w:rsidP="00303CA8">
      <w:r>
        <w:t>Zaposlenik (</w:t>
      </w:r>
      <w:r w:rsidRPr="0079009A">
        <w:rPr>
          <w:u w:val="single"/>
        </w:rPr>
        <w:t>OIB</w:t>
      </w:r>
      <w:r>
        <w:t xml:space="preserve">, ime, prezime, adresa, kontakt, </w:t>
      </w:r>
      <w:proofErr w:type="spellStart"/>
      <w:r>
        <w:t>email</w:t>
      </w:r>
      <w:proofErr w:type="spellEnd"/>
      <w:r>
        <w:t>, kor_ime, lozinka);</w:t>
      </w:r>
    </w:p>
    <w:p w:rsidR="00303CA8" w:rsidRDefault="00303CA8" w:rsidP="00303CA8"/>
    <w:p w:rsidR="00303CA8" w:rsidRDefault="00303CA8" w:rsidP="00303CA8">
      <w:r>
        <w:t>Filmovi (</w:t>
      </w:r>
      <w:proofErr w:type="spellStart"/>
      <w:r w:rsidRPr="0043020A">
        <w:rPr>
          <w:u w:val="single"/>
        </w:rPr>
        <w:t>id</w:t>
      </w:r>
      <w:proofErr w:type="spellEnd"/>
      <w:r w:rsidRPr="0043020A">
        <w:rPr>
          <w:u w:val="single"/>
        </w:rPr>
        <w:t>_filma</w:t>
      </w:r>
      <w:r>
        <w:t>, naziv, vrijeme_trajanja);</w:t>
      </w:r>
    </w:p>
    <w:p w:rsidR="00303CA8" w:rsidRDefault="00303CA8" w:rsidP="00303CA8"/>
    <w:p w:rsidR="00303CA8" w:rsidRDefault="00303CA8" w:rsidP="00303CA8">
      <w:proofErr w:type="spellStart"/>
      <w:r>
        <w:t>Zanr</w:t>
      </w:r>
      <w:proofErr w:type="spellEnd"/>
      <w:r>
        <w:t xml:space="preserve"> (</w:t>
      </w:r>
      <w:proofErr w:type="spellStart"/>
      <w:r w:rsidRPr="0098065D">
        <w:rPr>
          <w:u w:val="single"/>
        </w:rPr>
        <w:t>id</w:t>
      </w:r>
      <w:proofErr w:type="spellEnd"/>
      <w:r w:rsidRPr="0098065D">
        <w:rPr>
          <w:u w:val="single"/>
        </w:rPr>
        <w:t>_</w:t>
      </w:r>
      <w:proofErr w:type="spellStart"/>
      <w:r w:rsidRPr="0098065D">
        <w:rPr>
          <w:u w:val="single"/>
        </w:rPr>
        <w:t>zanra</w:t>
      </w:r>
      <w:proofErr w:type="spellEnd"/>
      <w:r>
        <w:t>, naziv);</w:t>
      </w:r>
    </w:p>
    <w:p w:rsidR="00303CA8" w:rsidRDefault="00303CA8" w:rsidP="00303CA8"/>
    <w:p w:rsidR="00303CA8" w:rsidRDefault="00303CA8" w:rsidP="00303CA8">
      <w:r>
        <w:t>film_</w:t>
      </w:r>
      <w:proofErr w:type="spellStart"/>
      <w:r>
        <w:t>zanr</w:t>
      </w:r>
      <w:proofErr w:type="spellEnd"/>
      <w:r>
        <w:t xml:space="preserve"> (</w:t>
      </w:r>
      <w:proofErr w:type="spellStart"/>
      <w:r w:rsidRPr="008F72E8">
        <w:rPr>
          <w:highlight w:val="lightGray"/>
          <w:u w:val="single"/>
        </w:rPr>
        <w:t>id</w:t>
      </w:r>
      <w:proofErr w:type="spellEnd"/>
      <w:r w:rsidRPr="008F72E8">
        <w:rPr>
          <w:highlight w:val="lightGray"/>
          <w:u w:val="single"/>
        </w:rPr>
        <w:t>_</w:t>
      </w:r>
      <w:proofErr w:type="spellStart"/>
      <w:r w:rsidRPr="008F72E8">
        <w:rPr>
          <w:highlight w:val="lightGray"/>
          <w:u w:val="single"/>
        </w:rPr>
        <w:t>zanra</w:t>
      </w:r>
      <w:proofErr w:type="spellEnd"/>
      <w:r w:rsidRPr="008F72E8">
        <w:rPr>
          <w:highlight w:val="lightGray"/>
          <w:u w:val="single"/>
        </w:rPr>
        <w:t xml:space="preserve">, </w:t>
      </w:r>
      <w:proofErr w:type="spellStart"/>
      <w:r w:rsidRPr="008F72E8">
        <w:rPr>
          <w:highlight w:val="lightGray"/>
          <w:u w:val="single"/>
        </w:rPr>
        <w:t>id</w:t>
      </w:r>
      <w:proofErr w:type="spellEnd"/>
      <w:r w:rsidRPr="008F72E8">
        <w:rPr>
          <w:highlight w:val="lightGray"/>
          <w:u w:val="single"/>
        </w:rPr>
        <w:t>_filma</w:t>
      </w:r>
      <w:r>
        <w:t>);</w:t>
      </w:r>
    </w:p>
    <w:p w:rsidR="00303CA8" w:rsidRDefault="00303CA8" w:rsidP="00303CA8"/>
    <w:p w:rsidR="00303CA8" w:rsidRDefault="00303CA8" w:rsidP="00303CA8">
      <w:r>
        <w:t>Dvorana (</w:t>
      </w:r>
      <w:r w:rsidRPr="005E66B9">
        <w:rPr>
          <w:u w:val="single"/>
        </w:rPr>
        <w:t>broj_dvorane</w:t>
      </w:r>
      <w:r>
        <w:t>, broj_sjedala, naziv);</w:t>
      </w:r>
    </w:p>
    <w:p w:rsidR="00303CA8" w:rsidRDefault="00303CA8" w:rsidP="00303CA8"/>
    <w:p w:rsidR="00303CA8" w:rsidRDefault="00303CA8" w:rsidP="00303CA8">
      <w:r>
        <w:t>projekcija (</w:t>
      </w:r>
      <w:r w:rsidRPr="00FD3C5A">
        <w:rPr>
          <w:highlight w:val="lightGray"/>
          <w:u w:val="single"/>
        </w:rPr>
        <w:t xml:space="preserve">broj_dvorane, </w:t>
      </w:r>
      <w:proofErr w:type="spellStart"/>
      <w:r w:rsidRPr="00FD3C5A">
        <w:rPr>
          <w:highlight w:val="lightGray"/>
          <w:u w:val="single"/>
        </w:rPr>
        <w:t>id</w:t>
      </w:r>
      <w:proofErr w:type="spellEnd"/>
      <w:r w:rsidRPr="00FD3C5A">
        <w:rPr>
          <w:highlight w:val="lightGray"/>
          <w:u w:val="single"/>
        </w:rPr>
        <w:t>_filma</w:t>
      </w:r>
      <w:r>
        <w:t>, vrijeme_trajanja, broj_mjesta, prodano_ulaznica, cijena, datum);</w:t>
      </w:r>
    </w:p>
    <w:p w:rsidR="00303CA8" w:rsidRDefault="00303CA8" w:rsidP="00303CA8"/>
    <w:p w:rsidR="00303CA8" w:rsidRDefault="00303CA8" w:rsidP="00303CA8">
      <w:r>
        <w:t>Karta (</w:t>
      </w:r>
      <w:proofErr w:type="spellStart"/>
      <w:r w:rsidRPr="00D408A9">
        <w:rPr>
          <w:u w:val="single"/>
        </w:rPr>
        <w:t>id</w:t>
      </w:r>
      <w:proofErr w:type="spellEnd"/>
      <w:r w:rsidRPr="00D408A9">
        <w:rPr>
          <w:u w:val="single"/>
        </w:rPr>
        <w:t>_karte</w:t>
      </w:r>
      <w:r>
        <w:t xml:space="preserve">, sjedalo, </w:t>
      </w:r>
      <w:r w:rsidRPr="00D408A9">
        <w:rPr>
          <w:highlight w:val="lightGray"/>
        </w:rPr>
        <w:t xml:space="preserve">broj_dvorane, </w:t>
      </w:r>
      <w:proofErr w:type="spellStart"/>
      <w:r w:rsidRPr="00D408A9">
        <w:rPr>
          <w:highlight w:val="lightGray"/>
        </w:rPr>
        <w:t>id</w:t>
      </w:r>
      <w:proofErr w:type="spellEnd"/>
      <w:r w:rsidRPr="00D408A9">
        <w:rPr>
          <w:highlight w:val="lightGray"/>
        </w:rPr>
        <w:t>_filma</w:t>
      </w:r>
      <w:r>
        <w:t>);</w:t>
      </w:r>
    </w:p>
    <w:p w:rsidR="00303CA8" w:rsidRDefault="00303CA8" w:rsidP="00303CA8"/>
    <w:p w:rsidR="00303CA8" w:rsidRDefault="00303CA8" w:rsidP="00303CA8">
      <w:r>
        <w:t>Vrsta_projekcije (</w:t>
      </w:r>
      <w:proofErr w:type="spellStart"/>
      <w:r w:rsidRPr="00D408A9">
        <w:rPr>
          <w:u w:val="single"/>
        </w:rPr>
        <w:t>id</w:t>
      </w:r>
      <w:proofErr w:type="spellEnd"/>
      <w:r w:rsidRPr="00D408A9">
        <w:rPr>
          <w:u w:val="single"/>
        </w:rPr>
        <w:t>_vrste</w:t>
      </w:r>
      <w:r>
        <w:t>, naziv);</w:t>
      </w:r>
    </w:p>
    <w:p w:rsidR="00303CA8" w:rsidRDefault="00303CA8" w:rsidP="00303CA8"/>
    <w:p w:rsidR="00303CA8" w:rsidRDefault="00303CA8" w:rsidP="00303CA8">
      <w:r>
        <w:t>projekcija_vrsta (</w:t>
      </w:r>
      <w:r w:rsidRPr="00D408A9">
        <w:rPr>
          <w:highlight w:val="lightGray"/>
          <w:u w:val="single"/>
        </w:rPr>
        <w:t xml:space="preserve">broj_dvorane, </w:t>
      </w:r>
      <w:proofErr w:type="spellStart"/>
      <w:r w:rsidRPr="00D408A9">
        <w:rPr>
          <w:highlight w:val="lightGray"/>
          <w:u w:val="single"/>
        </w:rPr>
        <w:t>id</w:t>
      </w:r>
      <w:proofErr w:type="spellEnd"/>
      <w:r w:rsidRPr="00D408A9">
        <w:rPr>
          <w:highlight w:val="lightGray"/>
          <w:u w:val="single"/>
        </w:rPr>
        <w:t>_filma</w:t>
      </w:r>
      <w:r>
        <w:t xml:space="preserve">, </w:t>
      </w:r>
      <w:proofErr w:type="spellStart"/>
      <w:r w:rsidRPr="00D408A9">
        <w:rPr>
          <w:highlight w:val="lightGray"/>
        </w:rPr>
        <w:t>id</w:t>
      </w:r>
      <w:proofErr w:type="spellEnd"/>
      <w:r w:rsidRPr="00D408A9">
        <w:rPr>
          <w:highlight w:val="lightGray"/>
        </w:rPr>
        <w:t>_vrste</w:t>
      </w:r>
      <w:r>
        <w:t>);</w:t>
      </w:r>
    </w:p>
    <w:p w:rsidR="00303CA8" w:rsidRDefault="00303CA8" w:rsidP="00303CA8"/>
    <w:p w:rsidR="00303CA8" w:rsidRDefault="00303CA8" w:rsidP="00303CA8">
      <w:r>
        <w:t>Artikl (</w:t>
      </w:r>
      <w:proofErr w:type="spellStart"/>
      <w:r w:rsidRPr="00C43BF9">
        <w:rPr>
          <w:u w:val="single"/>
        </w:rPr>
        <w:t>id</w:t>
      </w:r>
      <w:proofErr w:type="spellEnd"/>
      <w:r w:rsidRPr="00C43BF9">
        <w:rPr>
          <w:u w:val="single"/>
        </w:rPr>
        <w:t>_artikla</w:t>
      </w:r>
      <w:r>
        <w:t xml:space="preserve">, naziv, cijena, </w:t>
      </w:r>
      <w:proofErr w:type="spellStart"/>
      <w:r w:rsidRPr="00C43BF9">
        <w:rPr>
          <w:highlight w:val="lightGray"/>
        </w:rPr>
        <w:t>id</w:t>
      </w:r>
      <w:proofErr w:type="spellEnd"/>
      <w:r w:rsidRPr="00C43BF9">
        <w:rPr>
          <w:highlight w:val="lightGray"/>
        </w:rPr>
        <w:t>_mjerne_jedinice</w:t>
      </w:r>
      <w:r>
        <w:t>);</w:t>
      </w:r>
    </w:p>
    <w:p w:rsidR="00303CA8" w:rsidRDefault="00303CA8" w:rsidP="00303CA8"/>
    <w:p w:rsidR="00303CA8" w:rsidRDefault="00303CA8" w:rsidP="00303CA8">
      <w:proofErr w:type="spellStart"/>
      <w:r>
        <w:t>Racun</w:t>
      </w:r>
      <w:proofErr w:type="spellEnd"/>
      <w:r>
        <w:t xml:space="preserve"> (</w:t>
      </w:r>
      <w:proofErr w:type="spellStart"/>
      <w:r w:rsidRPr="00F32A26">
        <w:rPr>
          <w:u w:val="single"/>
        </w:rPr>
        <w:t>id</w:t>
      </w:r>
      <w:proofErr w:type="spellEnd"/>
      <w:r w:rsidRPr="00F32A26">
        <w:rPr>
          <w:u w:val="single"/>
        </w:rPr>
        <w:t>_</w:t>
      </w:r>
      <w:proofErr w:type="spellStart"/>
      <w:r w:rsidRPr="00F32A26">
        <w:rPr>
          <w:u w:val="single"/>
        </w:rPr>
        <w:t>racuna</w:t>
      </w:r>
      <w:proofErr w:type="spellEnd"/>
      <w:r>
        <w:t xml:space="preserve">, </w:t>
      </w:r>
      <w:r w:rsidRPr="00F32A26">
        <w:rPr>
          <w:highlight w:val="lightGray"/>
        </w:rPr>
        <w:t>OIB</w:t>
      </w:r>
      <w:r>
        <w:t xml:space="preserve">, </w:t>
      </w:r>
      <w:proofErr w:type="spellStart"/>
      <w:r w:rsidRPr="00F32A26">
        <w:rPr>
          <w:highlight w:val="lightGray"/>
        </w:rPr>
        <w:t>id</w:t>
      </w:r>
      <w:proofErr w:type="spellEnd"/>
      <w:r w:rsidRPr="00F32A26">
        <w:rPr>
          <w:highlight w:val="lightGray"/>
        </w:rPr>
        <w:t>_</w:t>
      </w:r>
      <w:proofErr w:type="spellStart"/>
      <w:r w:rsidRPr="00F32A26">
        <w:rPr>
          <w:highlight w:val="lightGray"/>
        </w:rPr>
        <w:t>nacina</w:t>
      </w:r>
      <w:proofErr w:type="spellEnd"/>
      <w:r w:rsidRPr="00F32A26">
        <w:rPr>
          <w:highlight w:val="lightGray"/>
        </w:rPr>
        <w:t>_</w:t>
      </w:r>
      <w:proofErr w:type="spellStart"/>
      <w:r w:rsidRPr="00F32A26">
        <w:rPr>
          <w:highlight w:val="lightGray"/>
        </w:rPr>
        <w:t>placanja</w:t>
      </w:r>
      <w:proofErr w:type="spellEnd"/>
      <w:r>
        <w:t>);</w:t>
      </w:r>
    </w:p>
    <w:p w:rsidR="00303CA8" w:rsidRDefault="00303CA8" w:rsidP="00303CA8"/>
    <w:p w:rsidR="00303CA8" w:rsidRDefault="00303CA8" w:rsidP="00303CA8">
      <w:r>
        <w:t>stavka_</w:t>
      </w:r>
      <w:proofErr w:type="spellStart"/>
      <w:r>
        <w:t>racuna</w:t>
      </w:r>
      <w:proofErr w:type="spellEnd"/>
      <w:r>
        <w:t xml:space="preserve"> (</w:t>
      </w:r>
      <w:proofErr w:type="spellStart"/>
      <w:r w:rsidRPr="004205AC">
        <w:rPr>
          <w:highlight w:val="lightGray"/>
          <w:u w:val="single"/>
        </w:rPr>
        <w:t>id</w:t>
      </w:r>
      <w:proofErr w:type="spellEnd"/>
      <w:r w:rsidRPr="004205AC">
        <w:rPr>
          <w:highlight w:val="lightGray"/>
          <w:u w:val="single"/>
        </w:rPr>
        <w:t>_</w:t>
      </w:r>
      <w:proofErr w:type="spellStart"/>
      <w:r w:rsidRPr="004205AC">
        <w:rPr>
          <w:highlight w:val="lightGray"/>
          <w:u w:val="single"/>
        </w:rPr>
        <w:t>racuna</w:t>
      </w:r>
      <w:proofErr w:type="spellEnd"/>
      <w:r w:rsidRPr="004205AC">
        <w:rPr>
          <w:highlight w:val="lightGray"/>
          <w:u w:val="single"/>
        </w:rPr>
        <w:t xml:space="preserve">, </w:t>
      </w:r>
      <w:proofErr w:type="spellStart"/>
      <w:r w:rsidRPr="004205AC">
        <w:rPr>
          <w:highlight w:val="lightGray"/>
          <w:u w:val="single"/>
        </w:rPr>
        <w:t>id</w:t>
      </w:r>
      <w:proofErr w:type="spellEnd"/>
      <w:r w:rsidRPr="004205AC">
        <w:rPr>
          <w:highlight w:val="lightGray"/>
          <w:u w:val="single"/>
        </w:rPr>
        <w:t>_artikla</w:t>
      </w:r>
      <w:r>
        <w:t xml:space="preserve">, </w:t>
      </w:r>
      <w:proofErr w:type="spellStart"/>
      <w:r>
        <w:t>kolicina</w:t>
      </w:r>
      <w:proofErr w:type="spellEnd"/>
      <w:r>
        <w:t>);</w:t>
      </w:r>
    </w:p>
    <w:p w:rsidR="00303CA8" w:rsidRDefault="00303CA8" w:rsidP="00303CA8"/>
    <w:p w:rsidR="00303CA8" w:rsidRDefault="00303CA8" w:rsidP="00303CA8">
      <w:proofErr w:type="spellStart"/>
      <w:r>
        <w:t>racun</w:t>
      </w:r>
      <w:proofErr w:type="spellEnd"/>
      <w:r>
        <w:t>_karta (</w:t>
      </w:r>
      <w:proofErr w:type="spellStart"/>
      <w:r w:rsidRPr="000C1BAF">
        <w:rPr>
          <w:highlight w:val="lightGray"/>
          <w:u w:val="single"/>
        </w:rPr>
        <w:t>id</w:t>
      </w:r>
      <w:proofErr w:type="spellEnd"/>
      <w:r w:rsidRPr="000C1BAF">
        <w:rPr>
          <w:highlight w:val="lightGray"/>
          <w:u w:val="single"/>
        </w:rPr>
        <w:t>_</w:t>
      </w:r>
      <w:proofErr w:type="spellStart"/>
      <w:r w:rsidRPr="000C1BAF">
        <w:rPr>
          <w:highlight w:val="lightGray"/>
          <w:u w:val="single"/>
        </w:rPr>
        <w:t>racuna</w:t>
      </w:r>
      <w:proofErr w:type="spellEnd"/>
      <w:r w:rsidRPr="000C1BAF">
        <w:rPr>
          <w:highlight w:val="lightGray"/>
          <w:u w:val="single"/>
        </w:rPr>
        <w:t xml:space="preserve">, </w:t>
      </w:r>
      <w:proofErr w:type="spellStart"/>
      <w:r w:rsidRPr="000C1BAF">
        <w:rPr>
          <w:highlight w:val="lightGray"/>
          <w:u w:val="single"/>
        </w:rPr>
        <w:t>id</w:t>
      </w:r>
      <w:proofErr w:type="spellEnd"/>
      <w:r w:rsidRPr="000C1BAF">
        <w:rPr>
          <w:highlight w:val="lightGray"/>
          <w:u w:val="single"/>
        </w:rPr>
        <w:t>_karte</w:t>
      </w:r>
      <w:r>
        <w:t xml:space="preserve">, </w:t>
      </w:r>
      <w:proofErr w:type="spellStart"/>
      <w:r w:rsidRPr="000C1BAF">
        <w:rPr>
          <w:highlight w:val="lightGray"/>
        </w:rPr>
        <w:t>id</w:t>
      </w:r>
      <w:proofErr w:type="spellEnd"/>
      <w:r w:rsidRPr="000C1BAF">
        <w:rPr>
          <w:highlight w:val="lightGray"/>
        </w:rPr>
        <w:t>_popusta</w:t>
      </w:r>
      <w:r>
        <w:t>);</w:t>
      </w:r>
    </w:p>
    <w:p w:rsidR="00303CA8" w:rsidRDefault="00303CA8" w:rsidP="00303CA8"/>
    <w:p w:rsidR="00303CA8" w:rsidRDefault="00303CA8" w:rsidP="00303CA8">
      <w:r>
        <w:t>Popust (</w:t>
      </w:r>
      <w:proofErr w:type="spellStart"/>
      <w:r w:rsidRPr="00D652D7">
        <w:rPr>
          <w:u w:val="single"/>
        </w:rPr>
        <w:t>id</w:t>
      </w:r>
      <w:proofErr w:type="spellEnd"/>
      <w:r w:rsidRPr="00D652D7">
        <w:rPr>
          <w:u w:val="single"/>
        </w:rPr>
        <w:t>_popusta</w:t>
      </w:r>
      <w:r>
        <w:t>, naziv, popust);</w:t>
      </w:r>
    </w:p>
    <w:p w:rsidR="00303CA8" w:rsidRDefault="00303CA8" w:rsidP="00303CA8"/>
    <w:p w:rsidR="00303CA8" w:rsidRDefault="00303CA8" w:rsidP="00303CA8">
      <w:proofErr w:type="spellStart"/>
      <w:r>
        <w:t>Nacin</w:t>
      </w:r>
      <w:proofErr w:type="spellEnd"/>
      <w:r>
        <w:t>_</w:t>
      </w:r>
      <w:proofErr w:type="spellStart"/>
      <w:r>
        <w:t>placanja</w:t>
      </w:r>
      <w:proofErr w:type="spellEnd"/>
      <w:r>
        <w:t xml:space="preserve"> (</w:t>
      </w:r>
      <w:proofErr w:type="spellStart"/>
      <w:r w:rsidRPr="00266733">
        <w:rPr>
          <w:u w:val="single"/>
        </w:rPr>
        <w:t>id</w:t>
      </w:r>
      <w:proofErr w:type="spellEnd"/>
      <w:r w:rsidRPr="00266733">
        <w:rPr>
          <w:u w:val="single"/>
        </w:rPr>
        <w:t>_</w:t>
      </w:r>
      <w:proofErr w:type="spellStart"/>
      <w:r w:rsidRPr="00266733">
        <w:rPr>
          <w:u w:val="single"/>
        </w:rPr>
        <w:t>nacina</w:t>
      </w:r>
      <w:proofErr w:type="spellEnd"/>
      <w:r w:rsidRPr="00266733">
        <w:rPr>
          <w:u w:val="single"/>
        </w:rPr>
        <w:t>_</w:t>
      </w:r>
      <w:proofErr w:type="spellStart"/>
      <w:r w:rsidRPr="00266733">
        <w:rPr>
          <w:u w:val="single"/>
        </w:rPr>
        <w:t>placanja</w:t>
      </w:r>
      <w:proofErr w:type="spellEnd"/>
      <w:r>
        <w:t>, naziv);</w:t>
      </w:r>
    </w:p>
    <w:p w:rsidR="00303CA8" w:rsidRDefault="00303CA8" w:rsidP="00303CA8"/>
    <w:p w:rsidR="00303CA8" w:rsidRDefault="00303CA8" w:rsidP="00303CA8">
      <w:pPr>
        <w:rPr>
          <w:rFonts w:ascii="Arial" w:hAnsi="Arial"/>
          <w:b/>
          <w:bCs/>
          <w:sz w:val="32"/>
        </w:rPr>
      </w:pPr>
      <w:r>
        <w:t>Mjerna_jedinica (</w:t>
      </w:r>
      <w:proofErr w:type="spellStart"/>
      <w:r w:rsidRPr="00512208">
        <w:rPr>
          <w:u w:val="single"/>
        </w:rPr>
        <w:t>id</w:t>
      </w:r>
      <w:proofErr w:type="spellEnd"/>
      <w:r w:rsidRPr="00512208">
        <w:rPr>
          <w:u w:val="single"/>
        </w:rPr>
        <w:t>_mjerne_jedinice</w:t>
      </w:r>
      <w:r>
        <w:t>, naziv);</w:t>
      </w:r>
      <w:r>
        <w:br w:type="page"/>
      </w:r>
    </w:p>
    <w:p w:rsidR="00303CA8" w:rsidRDefault="00303CA8" w:rsidP="00303CA8">
      <w:pPr>
        <w:pStyle w:val="Heading1"/>
      </w:pPr>
      <w:bookmarkStart w:id="35" w:name="_Toc359967039"/>
      <w:r>
        <w:lastRenderedPageBreak/>
        <w:t>Baza podataka</w:t>
      </w:r>
      <w:bookmarkEnd w:id="33"/>
      <w:bookmarkEnd w:id="35"/>
    </w:p>
    <w:p w:rsidR="00303CA8" w:rsidRDefault="00303CA8" w:rsidP="00303CA8">
      <w:pPr>
        <w:pStyle w:val="Heading2"/>
      </w:pPr>
      <w:bookmarkStart w:id="36" w:name="_Toc356689748"/>
      <w:bookmarkStart w:id="37" w:name="_Toc359967040"/>
      <w:r>
        <w:t>SQL kod</w:t>
      </w:r>
      <w:bookmarkEnd w:id="36"/>
      <w:bookmarkEnd w:id="37"/>
    </w:p>
    <w:p w:rsidR="00303CA8" w:rsidRPr="002442F9" w:rsidRDefault="00303CA8" w:rsidP="00303CA8">
      <w:pPr>
        <w:spacing w:line="360" w:lineRule="auto"/>
        <w:jc w:val="both"/>
        <w:rPr>
          <w:sz w:val="23"/>
          <w:szCs w:val="23"/>
        </w:rPr>
      </w:pPr>
      <w:r>
        <w:rPr>
          <w:lang w:eastAsia="en-US"/>
        </w:rPr>
        <w:tab/>
        <w:t xml:space="preserve">Nakon što smo izradili ERA dijagram u alatu </w:t>
      </w:r>
      <w:proofErr w:type="spellStart"/>
      <w:r w:rsidRPr="005C01A9">
        <w:rPr>
          <w:b/>
          <w:i/>
          <w:lang w:eastAsia="en-US"/>
        </w:rPr>
        <w:t>Toad</w:t>
      </w:r>
      <w:proofErr w:type="spellEnd"/>
      <w:r w:rsidRPr="005C01A9">
        <w:rPr>
          <w:b/>
          <w:i/>
          <w:lang w:eastAsia="en-US"/>
        </w:rPr>
        <w:t xml:space="preserve"> Data </w:t>
      </w:r>
      <w:proofErr w:type="spellStart"/>
      <w:r w:rsidRPr="005C01A9">
        <w:rPr>
          <w:b/>
          <w:i/>
          <w:lang w:eastAsia="en-US"/>
        </w:rPr>
        <w:t>Modeler</w:t>
      </w:r>
      <w:proofErr w:type="spellEnd"/>
      <w:r w:rsidRPr="005C01A9">
        <w:rPr>
          <w:b/>
          <w:i/>
          <w:lang w:eastAsia="en-US"/>
        </w:rPr>
        <w:t xml:space="preserve"> v3.6.6.</w:t>
      </w:r>
      <w:r>
        <w:rPr>
          <w:lang w:eastAsia="en-US"/>
        </w:rPr>
        <w:t xml:space="preserve"> na temelju njega smo </w:t>
      </w:r>
      <w:proofErr w:type="spellStart"/>
      <w:r>
        <w:rPr>
          <w:lang w:eastAsia="en-US"/>
        </w:rPr>
        <w:t>izgenerirali</w:t>
      </w:r>
      <w:proofErr w:type="spellEnd"/>
      <w:r>
        <w:rPr>
          <w:lang w:eastAsia="en-US"/>
        </w:rPr>
        <w:t xml:space="preserve"> </w:t>
      </w:r>
      <w:r w:rsidRPr="005C01A9">
        <w:rPr>
          <w:b/>
          <w:lang w:eastAsia="en-US"/>
        </w:rPr>
        <w:t>SQL skriptu</w:t>
      </w:r>
      <w:r>
        <w:rPr>
          <w:lang w:eastAsia="en-US"/>
        </w:rPr>
        <w:t xml:space="preserve">. Pomoću SQL skripte smo u alatu </w:t>
      </w:r>
      <w:proofErr w:type="spellStart"/>
      <w:r w:rsidRPr="005C01A9">
        <w:rPr>
          <w:b/>
          <w:i/>
          <w:lang w:eastAsia="en-US"/>
        </w:rPr>
        <w:t>SQLite</w:t>
      </w:r>
      <w:proofErr w:type="spellEnd"/>
      <w:r w:rsidRPr="005C01A9">
        <w:rPr>
          <w:b/>
          <w:i/>
          <w:lang w:eastAsia="en-US"/>
        </w:rPr>
        <w:t xml:space="preserve"> </w:t>
      </w:r>
      <w:proofErr w:type="spellStart"/>
      <w:r w:rsidRPr="005C01A9">
        <w:rPr>
          <w:b/>
          <w:i/>
          <w:lang w:eastAsia="en-US"/>
        </w:rPr>
        <w:t>Expert</w:t>
      </w:r>
      <w:proofErr w:type="spellEnd"/>
      <w:r w:rsidRPr="005C01A9">
        <w:rPr>
          <w:b/>
          <w:i/>
          <w:lang w:eastAsia="en-US"/>
        </w:rPr>
        <w:t xml:space="preserve"> Personal v3.4.61</w:t>
      </w:r>
      <w:r w:rsidRPr="005C01A9">
        <w:rPr>
          <w:b/>
          <w:i/>
          <w:sz w:val="23"/>
          <w:szCs w:val="23"/>
        </w:rPr>
        <w:t>.</w:t>
      </w:r>
      <w:r>
        <w:rPr>
          <w:sz w:val="23"/>
          <w:szCs w:val="23"/>
        </w:rPr>
        <w:t xml:space="preserve"> kreirali relacije, njihove atribute i veze između njih, odnosno samu bazu podataka. Nakon toga smo u istom alatu unosili podatke. U nastavku slijedi SQL skripta.</w:t>
      </w:r>
    </w:p>
    <w:p w:rsidR="00303CA8" w:rsidRDefault="00303CA8" w:rsidP="00303CA8">
      <w:pPr>
        <w:spacing w:line="360" w:lineRule="auto"/>
      </w:pPr>
    </w:p>
    <w:p w:rsidR="00303CA8" w:rsidRDefault="00303CA8" w:rsidP="00303CA8">
      <w:r>
        <w:t>CREATE TABLE Zaposlenik</w:t>
      </w:r>
    </w:p>
    <w:p w:rsidR="00303CA8" w:rsidRDefault="00303CA8" w:rsidP="00303CA8">
      <w:r>
        <w:t>(</w:t>
      </w:r>
    </w:p>
    <w:p w:rsidR="00303CA8" w:rsidRDefault="00303CA8" w:rsidP="00303CA8">
      <w:r>
        <w:t xml:space="preserve">  OIB </w:t>
      </w:r>
      <w:proofErr w:type="spellStart"/>
      <w:r>
        <w:t>decimal</w:t>
      </w:r>
      <w:proofErr w:type="spellEnd"/>
      <w:r>
        <w:t>(11) NOT NULL,</w:t>
      </w:r>
    </w:p>
    <w:p w:rsidR="00303CA8" w:rsidRDefault="00303CA8" w:rsidP="00303CA8">
      <w:r>
        <w:t xml:space="preserve">  ime </w:t>
      </w:r>
      <w:proofErr w:type="spellStart"/>
      <w:r>
        <w:t>varchar</w:t>
      </w:r>
      <w:proofErr w:type="spellEnd"/>
      <w:r>
        <w:t>(40) NOT NULL,</w:t>
      </w:r>
    </w:p>
    <w:p w:rsidR="00303CA8" w:rsidRDefault="00303CA8" w:rsidP="00303CA8">
      <w:r>
        <w:t xml:space="preserve">  prezime </w:t>
      </w:r>
      <w:proofErr w:type="spellStart"/>
      <w:r>
        <w:t>varchar</w:t>
      </w:r>
      <w:proofErr w:type="spellEnd"/>
      <w:r>
        <w:t>(40) NOT NULL,</w:t>
      </w:r>
    </w:p>
    <w:p w:rsidR="00303CA8" w:rsidRDefault="00303CA8" w:rsidP="00303CA8">
      <w:r>
        <w:t xml:space="preserve">  adresa </w:t>
      </w:r>
      <w:proofErr w:type="spellStart"/>
      <w:r>
        <w:t>varchar</w:t>
      </w:r>
      <w:proofErr w:type="spellEnd"/>
      <w:r>
        <w:t>(100) NOT NULL,</w:t>
      </w:r>
    </w:p>
    <w:p w:rsidR="00303CA8" w:rsidRDefault="00303CA8" w:rsidP="00303CA8">
      <w:r>
        <w:t xml:space="preserve">  kontakt </w:t>
      </w:r>
      <w:proofErr w:type="spellStart"/>
      <w:r>
        <w:t>varchar</w:t>
      </w:r>
      <w:proofErr w:type="spellEnd"/>
      <w:r>
        <w:t>(20) NOT NULL,</w:t>
      </w:r>
    </w:p>
    <w:p w:rsidR="00303CA8" w:rsidRDefault="00303CA8" w:rsidP="00303CA8">
      <w:r>
        <w:t xml:space="preserve">  </w:t>
      </w:r>
      <w:proofErr w:type="spellStart"/>
      <w:r>
        <w:t>email</w:t>
      </w:r>
      <w:proofErr w:type="spellEnd"/>
      <w:r>
        <w:t xml:space="preserve"> </w:t>
      </w:r>
      <w:proofErr w:type="spellStart"/>
      <w:r>
        <w:t>varchar</w:t>
      </w:r>
      <w:proofErr w:type="spellEnd"/>
      <w:r>
        <w:t>(40),</w:t>
      </w:r>
    </w:p>
    <w:p w:rsidR="00303CA8" w:rsidRDefault="00303CA8" w:rsidP="00303CA8">
      <w:r>
        <w:t xml:space="preserve">  kor_ime </w:t>
      </w:r>
      <w:proofErr w:type="spellStart"/>
      <w:r>
        <w:t>varchar</w:t>
      </w:r>
      <w:proofErr w:type="spellEnd"/>
      <w:r>
        <w:t>(30) NOT NULL,</w:t>
      </w:r>
    </w:p>
    <w:p w:rsidR="00303CA8" w:rsidRDefault="00303CA8" w:rsidP="00303CA8">
      <w:r>
        <w:t xml:space="preserve">  lozinka </w:t>
      </w:r>
      <w:proofErr w:type="spellStart"/>
      <w:r>
        <w:t>varchar</w:t>
      </w:r>
      <w:proofErr w:type="spellEnd"/>
      <w:r>
        <w:t>(20) NOT NULL,</w:t>
      </w:r>
    </w:p>
    <w:p w:rsidR="00303CA8" w:rsidRDefault="00303CA8" w:rsidP="00303CA8">
      <w:r>
        <w:t xml:space="preserve">  CONSTRAINT Key1 PRIMARY KEY (OIB),</w:t>
      </w:r>
    </w:p>
    <w:p w:rsidR="00303CA8" w:rsidRDefault="00303CA8" w:rsidP="00303CA8">
      <w:r>
        <w:t xml:space="preserve">  CONSTRAINT OIB UNIQUE (OIB)</w:t>
      </w:r>
    </w:p>
    <w:p w:rsidR="00303CA8" w:rsidRDefault="00303CA8" w:rsidP="00303CA8">
      <w:r>
        <w:t>);</w:t>
      </w:r>
    </w:p>
    <w:p w:rsidR="00303CA8" w:rsidRDefault="00303CA8" w:rsidP="00303CA8"/>
    <w:p w:rsidR="00303CA8" w:rsidRDefault="00303CA8" w:rsidP="00303CA8"/>
    <w:p w:rsidR="00303CA8" w:rsidRDefault="00303CA8" w:rsidP="00303CA8">
      <w:r>
        <w:t>CREATE TABLE Filmovi</w:t>
      </w:r>
    </w:p>
    <w:p w:rsidR="00303CA8" w:rsidRDefault="00303CA8" w:rsidP="00303CA8">
      <w:r>
        <w:t>(</w:t>
      </w:r>
    </w:p>
    <w:p w:rsidR="00303CA8" w:rsidRDefault="00303CA8" w:rsidP="00303CA8">
      <w:r>
        <w:t xml:space="preserve">  </w:t>
      </w:r>
      <w:proofErr w:type="spellStart"/>
      <w:r>
        <w:t>id</w:t>
      </w:r>
      <w:proofErr w:type="spellEnd"/>
      <w:r>
        <w:t xml:space="preserve">_filma </w:t>
      </w:r>
      <w:proofErr w:type="spellStart"/>
      <w:r>
        <w:t>integer</w:t>
      </w:r>
      <w:proofErr w:type="spellEnd"/>
      <w:r>
        <w:t xml:space="preserve"> NOT NULL</w:t>
      </w:r>
    </w:p>
    <w:p w:rsidR="00303CA8" w:rsidRDefault="00303CA8" w:rsidP="00303CA8">
      <w:r>
        <w:t xml:space="preserve">        CONSTRAINT Key2 PRIMARY KEY AUTOINCREMENT,</w:t>
      </w:r>
    </w:p>
    <w:p w:rsidR="00303CA8" w:rsidRDefault="00303CA8" w:rsidP="00303CA8">
      <w:r>
        <w:t xml:space="preserve">  naziv </w:t>
      </w:r>
      <w:proofErr w:type="spellStart"/>
      <w:r>
        <w:t>varchar</w:t>
      </w:r>
      <w:proofErr w:type="spellEnd"/>
      <w:r>
        <w:t>(60) NOT NULL,</w:t>
      </w:r>
    </w:p>
    <w:p w:rsidR="00303CA8" w:rsidRDefault="00303CA8" w:rsidP="00303CA8">
      <w:r>
        <w:t xml:space="preserve">  vrijeme_trajanja time NOT NULL,</w:t>
      </w:r>
    </w:p>
    <w:p w:rsidR="00303CA8" w:rsidRDefault="00303CA8" w:rsidP="00303CA8">
      <w:r>
        <w:t xml:space="preserve">  CONSTRAINT </w:t>
      </w:r>
      <w:proofErr w:type="spellStart"/>
      <w:r>
        <w:t>id</w:t>
      </w:r>
      <w:proofErr w:type="spellEnd"/>
      <w:r>
        <w:t>_filma UNIQUE (</w:t>
      </w:r>
      <w:proofErr w:type="spellStart"/>
      <w:r>
        <w:t>id</w:t>
      </w:r>
      <w:proofErr w:type="spellEnd"/>
      <w:r>
        <w:t>_filma)</w:t>
      </w:r>
    </w:p>
    <w:p w:rsidR="00303CA8" w:rsidRDefault="00303CA8" w:rsidP="00303CA8">
      <w:r>
        <w:t>);</w:t>
      </w:r>
    </w:p>
    <w:p w:rsidR="00303CA8" w:rsidRDefault="00303CA8" w:rsidP="00303CA8"/>
    <w:p w:rsidR="00303CA8" w:rsidRDefault="00303CA8" w:rsidP="00303CA8"/>
    <w:p w:rsidR="00303CA8" w:rsidRDefault="00303CA8" w:rsidP="00303CA8">
      <w:r>
        <w:t xml:space="preserve">CREATE TABLE </w:t>
      </w:r>
      <w:proofErr w:type="spellStart"/>
      <w:r>
        <w:t>Zanr</w:t>
      </w:r>
      <w:proofErr w:type="spellEnd"/>
    </w:p>
    <w:p w:rsidR="00303CA8" w:rsidRDefault="00303CA8" w:rsidP="00303CA8">
      <w:r>
        <w:t>(</w:t>
      </w:r>
    </w:p>
    <w:p w:rsidR="00303CA8" w:rsidRDefault="00303CA8" w:rsidP="00303CA8">
      <w:r>
        <w:t xml:space="preserve">  </w:t>
      </w:r>
      <w:proofErr w:type="spellStart"/>
      <w:r>
        <w:t>id</w:t>
      </w:r>
      <w:proofErr w:type="spellEnd"/>
      <w:r>
        <w:t>_</w:t>
      </w:r>
      <w:proofErr w:type="spellStart"/>
      <w:r>
        <w:t>zanra</w:t>
      </w:r>
      <w:proofErr w:type="spellEnd"/>
      <w:r>
        <w:t xml:space="preserve"> </w:t>
      </w:r>
      <w:proofErr w:type="spellStart"/>
      <w:r>
        <w:t>integer</w:t>
      </w:r>
      <w:proofErr w:type="spellEnd"/>
      <w:r>
        <w:t xml:space="preserve"> NOT NULL</w:t>
      </w:r>
    </w:p>
    <w:p w:rsidR="00303CA8" w:rsidRDefault="00303CA8" w:rsidP="00303CA8">
      <w:r>
        <w:t xml:space="preserve">        CONSTRAINT Key3 PRIMARY KEY AUTOINCREMENT,</w:t>
      </w:r>
    </w:p>
    <w:p w:rsidR="00303CA8" w:rsidRDefault="00303CA8" w:rsidP="00303CA8">
      <w:r>
        <w:t xml:space="preserve">  naziv </w:t>
      </w:r>
      <w:proofErr w:type="spellStart"/>
      <w:r>
        <w:t>varchar</w:t>
      </w:r>
      <w:proofErr w:type="spellEnd"/>
      <w:r>
        <w:t>(50) NOT NULL,</w:t>
      </w:r>
    </w:p>
    <w:p w:rsidR="00303CA8" w:rsidRDefault="00303CA8" w:rsidP="00303CA8">
      <w:r>
        <w:t xml:space="preserve">  CONSTRAINT </w:t>
      </w:r>
      <w:proofErr w:type="spellStart"/>
      <w:r>
        <w:t>id</w:t>
      </w:r>
      <w:proofErr w:type="spellEnd"/>
      <w:r>
        <w:t>_</w:t>
      </w:r>
      <w:proofErr w:type="spellStart"/>
      <w:r>
        <w:t>zanra</w:t>
      </w:r>
      <w:proofErr w:type="spellEnd"/>
      <w:r>
        <w:t xml:space="preserve"> UNIQUE (</w:t>
      </w:r>
      <w:proofErr w:type="spellStart"/>
      <w:r>
        <w:t>id</w:t>
      </w:r>
      <w:proofErr w:type="spellEnd"/>
      <w:r>
        <w:t>_</w:t>
      </w:r>
      <w:proofErr w:type="spellStart"/>
      <w:r>
        <w:t>zanra</w:t>
      </w:r>
      <w:proofErr w:type="spellEnd"/>
      <w:r>
        <w:t>)</w:t>
      </w:r>
    </w:p>
    <w:p w:rsidR="00303CA8" w:rsidRDefault="00303CA8" w:rsidP="00303CA8">
      <w:r>
        <w:t>);</w:t>
      </w:r>
    </w:p>
    <w:p w:rsidR="00303CA8" w:rsidRDefault="00303CA8" w:rsidP="00303CA8"/>
    <w:p w:rsidR="00303CA8" w:rsidRDefault="00303CA8" w:rsidP="00303CA8"/>
    <w:p w:rsidR="00303CA8" w:rsidRDefault="00303CA8" w:rsidP="00303CA8">
      <w:r>
        <w:t>CREATE TABLE film_</w:t>
      </w:r>
      <w:proofErr w:type="spellStart"/>
      <w:r>
        <w:t>zanr</w:t>
      </w:r>
      <w:proofErr w:type="spellEnd"/>
    </w:p>
    <w:p w:rsidR="00303CA8" w:rsidRDefault="00303CA8" w:rsidP="00303CA8">
      <w:r>
        <w:t>(</w:t>
      </w:r>
    </w:p>
    <w:p w:rsidR="00303CA8" w:rsidRDefault="00303CA8" w:rsidP="00303CA8">
      <w:r>
        <w:t xml:space="preserve">  </w:t>
      </w:r>
      <w:proofErr w:type="spellStart"/>
      <w:r>
        <w:t>id</w:t>
      </w:r>
      <w:proofErr w:type="spellEnd"/>
      <w:r>
        <w:t>_</w:t>
      </w:r>
      <w:proofErr w:type="spellStart"/>
      <w:r>
        <w:t>zanra</w:t>
      </w:r>
      <w:proofErr w:type="spellEnd"/>
      <w:r>
        <w:t xml:space="preserv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_filma </w:t>
      </w:r>
      <w:proofErr w:type="spellStart"/>
      <w:r>
        <w:t>integer</w:t>
      </w:r>
      <w:proofErr w:type="spellEnd"/>
      <w:r>
        <w:t xml:space="preserve"> NOT NULL,</w:t>
      </w:r>
    </w:p>
    <w:p w:rsidR="00303CA8" w:rsidRDefault="00303CA8" w:rsidP="00303CA8">
      <w:r>
        <w:lastRenderedPageBreak/>
        <w:t xml:space="preserve">  CONSTRAINT Key4 PRIMARY KEY (</w:t>
      </w:r>
      <w:proofErr w:type="spellStart"/>
      <w:r>
        <w:t>id</w:t>
      </w:r>
      <w:proofErr w:type="spellEnd"/>
      <w:r>
        <w:t>_filma,</w:t>
      </w:r>
      <w:proofErr w:type="spellStart"/>
      <w:r>
        <w:t>id</w:t>
      </w:r>
      <w:proofErr w:type="spellEnd"/>
      <w:r>
        <w:t>_</w:t>
      </w:r>
      <w:proofErr w:type="spellStart"/>
      <w:r>
        <w:t>zanra</w:t>
      </w:r>
      <w:proofErr w:type="spellEnd"/>
      <w:r>
        <w:t>),</w:t>
      </w:r>
    </w:p>
    <w:p w:rsidR="00303CA8" w:rsidRDefault="00303CA8" w:rsidP="00303CA8">
      <w:r>
        <w:t xml:space="preserve">  CONSTRAINT </w:t>
      </w:r>
      <w:proofErr w:type="spellStart"/>
      <w:r>
        <w:t>zanr</w:t>
      </w:r>
      <w:proofErr w:type="spellEnd"/>
      <w:r>
        <w:t>_pripada FOREIGN KEY (</w:t>
      </w:r>
      <w:proofErr w:type="spellStart"/>
      <w:r>
        <w:t>id</w:t>
      </w:r>
      <w:proofErr w:type="spellEnd"/>
      <w:r>
        <w:t>_</w:t>
      </w:r>
      <w:proofErr w:type="spellStart"/>
      <w:r>
        <w:t>zanra</w:t>
      </w:r>
      <w:proofErr w:type="spellEnd"/>
      <w:r>
        <w:t xml:space="preserve">) REFERENCES </w:t>
      </w:r>
      <w:proofErr w:type="spellStart"/>
      <w:r>
        <w:t>Zanr</w:t>
      </w:r>
      <w:proofErr w:type="spellEnd"/>
      <w:r>
        <w:t xml:space="preserve"> (</w:t>
      </w:r>
      <w:proofErr w:type="spellStart"/>
      <w:r>
        <w:t>id</w:t>
      </w:r>
      <w:proofErr w:type="spellEnd"/>
      <w:r>
        <w:t>_</w:t>
      </w:r>
      <w:proofErr w:type="spellStart"/>
      <w:r>
        <w:t>zanra</w:t>
      </w:r>
      <w:proofErr w:type="spellEnd"/>
      <w:r>
        <w:t>),</w:t>
      </w:r>
    </w:p>
    <w:p w:rsidR="00303CA8" w:rsidRDefault="00303CA8" w:rsidP="00303CA8">
      <w:r>
        <w:t xml:space="preserve">  CONSTRAINT film_ima FOREIGN KEY (</w:t>
      </w:r>
      <w:proofErr w:type="spellStart"/>
      <w:r>
        <w:t>id</w:t>
      </w:r>
      <w:proofErr w:type="spellEnd"/>
      <w:r>
        <w:t>_filma) REFERENCES Filmovi (</w:t>
      </w:r>
      <w:proofErr w:type="spellStart"/>
      <w:r>
        <w:t>id</w:t>
      </w:r>
      <w:proofErr w:type="spellEnd"/>
      <w:r>
        <w:t>_filma)</w:t>
      </w:r>
    </w:p>
    <w:p w:rsidR="00303CA8" w:rsidRDefault="00303CA8" w:rsidP="00303CA8">
      <w:r>
        <w:t>);</w:t>
      </w:r>
    </w:p>
    <w:p w:rsidR="00303CA8" w:rsidRDefault="00303CA8" w:rsidP="00303CA8"/>
    <w:p w:rsidR="00303CA8" w:rsidRDefault="00303CA8" w:rsidP="00303CA8"/>
    <w:p w:rsidR="00303CA8" w:rsidRDefault="00303CA8" w:rsidP="00303CA8">
      <w:r>
        <w:t>CREATE TABLE Dvorana</w:t>
      </w:r>
    </w:p>
    <w:p w:rsidR="00303CA8" w:rsidRDefault="00303CA8" w:rsidP="00303CA8">
      <w:r>
        <w:t>(</w:t>
      </w:r>
    </w:p>
    <w:p w:rsidR="00303CA8" w:rsidRDefault="00303CA8" w:rsidP="00303CA8">
      <w:r>
        <w:t xml:space="preserve">  broj_dvorane </w:t>
      </w:r>
      <w:proofErr w:type="spellStart"/>
      <w:r>
        <w:t>integer</w:t>
      </w:r>
      <w:proofErr w:type="spellEnd"/>
      <w:r>
        <w:t xml:space="preserve"> NOT NULL,</w:t>
      </w:r>
    </w:p>
    <w:p w:rsidR="00303CA8" w:rsidRDefault="00303CA8" w:rsidP="00303CA8">
      <w:r>
        <w:t xml:space="preserve">  broj_sjedala </w:t>
      </w:r>
      <w:proofErr w:type="spellStart"/>
      <w:r>
        <w:t>integer</w:t>
      </w:r>
      <w:proofErr w:type="spellEnd"/>
      <w:r>
        <w:t xml:space="preserve"> NOT NULL,</w:t>
      </w:r>
    </w:p>
    <w:p w:rsidR="00303CA8" w:rsidRDefault="00303CA8" w:rsidP="00303CA8">
      <w:r>
        <w:t xml:space="preserve">  naziv </w:t>
      </w:r>
      <w:proofErr w:type="spellStart"/>
      <w:r>
        <w:t>varchar</w:t>
      </w:r>
      <w:proofErr w:type="spellEnd"/>
      <w:r>
        <w:t>(50) NOT NULL,</w:t>
      </w:r>
    </w:p>
    <w:p w:rsidR="00303CA8" w:rsidRDefault="00303CA8" w:rsidP="00303CA8">
      <w:r>
        <w:t xml:space="preserve">  CONSTRAINT Key5 PRIMARY KEY (broj_dvorane),</w:t>
      </w:r>
    </w:p>
    <w:p w:rsidR="00303CA8" w:rsidRDefault="00303CA8" w:rsidP="00303CA8">
      <w:r>
        <w:t xml:space="preserve">  CONSTRAINT broj_dvorane UNIQUE (broj_dvorane)</w:t>
      </w:r>
    </w:p>
    <w:p w:rsidR="00303CA8" w:rsidRDefault="00303CA8" w:rsidP="00303CA8">
      <w:r>
        <w:t>);</w:t>
      </w:r>
    </w:p>
    <w:p w:rsidR="00303CA8" w:rsidRDefault="00303CA8" w:rsidP="00303CA8"/>
    <w:p w:rsidR="00303CA8" w:rsidRDefault="00303CA8" w:rsidP="00303CA8"/>
    <w:p w:rsidR="00303CA8" w:rsidRDefault="00303CA8" w:rsidP="00303CA8">
      <w:r>
        <w:t>CREATE TABLE projekcija</w:t>
      </w:r>
    </w:p>
    <w:p w:rsidR="00303CA8" w:rsidRDefault="00303CA8" w:rsidP="00303CA8">
      <w:r>
        <w:t>(</w:t>
      </w:r>
    </w:p>
    <w:p w:rsidR="00303CA8" w:rsidRDefault="00303CA8" w:rsidP="00303CA8">
      <w:r>
        <w:t xml:space="preserve">  broj_dvorane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_filma </w:t>
      </w:r>
      <w:proofErr w:type="spellStart"/>
      <w:r>
        <w:t>integer</w:t>
      </w:r>
      <w:proofErr w:type="spellEnd"/>
      <w:r>
        <w:t xml:space="preserve"> NOT NULL,</w:t>
      </w:r>
    </w:p>
    <w:p w:rsidR="00303CA8" w:rsidRDefault="00303CA8" w:rsidP="00303CA8">
      <w:r>
        <w:t xml:space="preserve">  vrijeme_trajanja time NOT NULL,</w:t>
      </w:r>
    </w:p>
    <w:p w:rsidR="00303CA8" w:rsidRDefault="00303CA8" w:rsidP="00303CA8">
      <w:r>
        <w:t xml:space="preserve">  broj_mjesta </w:t>
      </w:r>
      <w:proofErr w:type="spellStart"/>
      <w:r>
        <w:t>integer</w:t>
      </w:r>
      <w:proofErr w:type="spellEnd"/>
      <w:r>
        <w:t xml:space="preserve"> NOT NULL,</w:t>
      </w:r>
    </w:p>
    <w:p w:rsidR="00303CA8" w:rsidRDefault="00303CA8" w:rsidP="00303CA8">
      <w:r>
        <w:t xml:space="preserve">  prodano_ulaznica </w:t>
      </w:r>
      <w:proofErr w:type="spellStart"/>
      <w:r>
        <w:t>integer</w:t>
      </w:r>
      <w:proofErr w:type="spellEnd"/>
      <w:r>
        <w:t xml:space="preserve"> NOT NULL DEFAULT 0,</w:t>
      </w:r>
    </w:p>
    <w:p w:rsidR="00303CA8" w:rsidRDefault="00303CA8" w:rsidP="00303CA8">
      <w:r>
        <w:t xml:space="preserve">  cijena </w:t>
      </w:r>
      <w:proofErr w:type="spellStart"/>
      <w:r>
        <w:t>float</w:t>
      </w:r>
      <w:proofErr w:type="spellEnd"/>
      <w:r>
        <w:t xml:space="preserve"> NOT NULL,</w:t>
      </w:r>
    </w:p>
    <w:p w:rsidR="00303CA8" w:rsidRDefault="00303CA8" w:rsidP="00303CA8">
      <w:r>
        <w:t xml:space="preserve">  datum date NOT NULL,</w:t>
      </w:r>
    </w:p>
    <w:p w:rsidR="00303CA8" w:rsidRDefault="00303CA8" w:rsidP="00303CA8">
      <w:r>
        <w:t xml:space="preserve">  CONSTRAINT Key6 PRIMARY KEY (broj_dvorane,</w:t>
      </w:r>
      <w:proofErr w:type="spellStart"/>
      <w:r>
        <w:t>id</w:t>
      </w:r>
      <w:proofErr w:type="spellEnd"/>
      <w:r>
        <w:t>_filma),</w:t>
      </w:r>
    </w:p>
    <w:p w:rsidR="00303CA8" w:rsidRDefault="00303CA8" w:rsidP="00303CA8">
      <w:r>
        <w:t xml:space="preserve">  CONSTRAINT ima1 FOREIGN KEY (broj_dvorane) REFERENCES Dvorana (broj_dvorane),</w:t>
      </w:r>
    </w:p>
    <w:p w:rsidR="00303CA8" w:rsidRDefault="00303CA8" w:rsidP="00303CA8">
      <w:r>
        <w:t xml:space="preserve">  CONSTRAINT se_prikazuje FOREIGN KEY (</w:t>
      </w:r>
      <w:proofErr w:type="spellStart"/>
      <w:r>
        <w:t>id</w:t>
      </w:r>
      <w:proofErr w:type="spellEnd"/>
      <w:r>
        <w:t>_filma) REFERENCES Filmovi (</w:t>
      </w:r>
      <w:proofErr w:type="spellStart"/>
      <w:r>
        <w:t>id</w:t>
      </w:r>
      <w:proofErr w:type="spellEnd"/>
      <w:r>
        <w:t>_filma)</w:t>
      </w:r>
    </w:p>
    <w:p w:rsidR="00303CA8" w:rsidRDefault="00303CA8" w:rsidP="00303CA8">
      <w:r>
        <w:t>);</w:t>
      </w:r>
    </w:p>
    <w:p w:rsidR="00303CA8" w:rsidRDefault="00303CA8" w:rsidP="00303CA8"/>
    <w:p w:rsidR="00303CA8" w:rsidRDefault="00303CA8" w:rsidP="00303CA8"/>
    <w:p w:rsidR="00303CA8" w:rsidRDefault="00303CA8" w:rsidP="00303CA8">
      <w:r>
        <w:t>CREATE TABLE Karta</w:t>
      </w:r>
    </w:p>
    <w:p w:rsidR="00303CA8" w:rsidRDefault="00303CA8" w:rsidP="00303CA8">
      <w:r>
        <w:t>(</w:t>
      </w:r>
    </w:p>
    <w:p w:rsidR="00303CA8" w:rsidRDefault="00303CA8" w:rsidP="00303CA8">
      <w:r>
        <w:t xml:space="preserve">  </w:t>
      </w:r>
      <w:proofErr w:type="spellStart"/>
      <w:r>
        <w:t>id</w:t>
      </w:r>
      <w:proofErr w:type="spellEnd"/>
      <w:r>
        <w:t xml:space="preserve">_karte </w:t>
      </w:r>
      <w:proofErr w:type="spellStart"/>
      <w:r>
        <w:t>integer</w:t>
      </w:r>
      <w:proofErr w:type="spellEnd"/>
      <w:r>
        <w:t xml:space="preserve"> NOT NULL</w:t>
      </w:r>
    </w:p>
    <w:p w:rsidR="00303CA8" w:rsidRDefault="00303CA8" w:rsidP="00303CA8">
      <w:r>
        <w:t xml:space="preserve">        CONSTRAINT Key7 PRIMARY KEY AUTOINCREMENT,</w:t>
      </w:r>
    </w:p>
    <w:p w:rsidR="00303CA8" w:rsidRDefault="00303CA8" w:rsidP="00303CA8">
      <w:r>
        <w:t xml:space="preserve">  sjedalo </w:t>
      </w:r>
      <w:proofErr w:type="spellStart"/>
      <w:r>
        <w:t>integer</w:t>
      </w:r>
      <w:proofErr w:type="spellEnd"/>
      <w:r>
        <w:t xml:space="preserve"> NOT NULL,</w:t>
      </w:r>
    </w:p>
    <w:p w:rsidR="00303CA8" w:rsidRDefault="00303CA8" w:rsidP="00303CA8">
      <w:r>
        <w:t xml:space="preserve">  broj_dvorane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_filma </w:t>
      </w:r>
      <w:proofErr w:type="spellStart"/>
      <w:r>
        <w:t>integer</w:t>
      </w:r>
      <w:proofErr w:type="spellEnd"/>
      <w:r>
        <w:t xml:space="preserve"> NOT NULL,</w:t>
      </w:r>
    </w:p>
    <w:p w:rsidR="00303CA8" w:rsidRDefault="00303CA8" w:rsidP="00303CA8">
      <w:r>
        <w:t xml:space="preserve">  CONSTRAINT </w:t>
      </w:r>
      <w:proofErr w:type="spellStart"/>
      <w:r>
        <w:t>id</w:t>
      </w:r>
      <w:proofErr w:type="spellEnd"/>
      <w:r>
        <w:t>_karte UNIQUE (</w:t>
      </w:r>
      <w:proofErr w:type="spellStart"/>
      <w:r>
        <w:t>id</w:t>
      </w:r>
      <w:proofErr w:type="spellEnd"/>
      <w:r>
        <w:t>_karte),</w:t>
      </w:r>
    </w:p>
    <w:p w:rsidR="00303CA8" w:rsidRDefault="00303CA8" w:rsidP="00303CA8">
      <w:r>
        <w:t xml:space="preserve">  CONSTRAINT sjedalo UNIQUE (sjedalo),</w:t>
      </w:r>
    </w:p>
    <w:p w:rsidR="00303CA8" w:rsidRDefault="00303CA8" w:rsidP="00303CA8">
      <w:r>
        <w:t xml:space="preserve">  CONSTRAINT ima2 FOREIGN KEY (broj_dvorane, </w:t>
      </w:r>
      <w:proofErr w:type="spellStart"/>
      <w:r>
        <w:t>id</w:t>
      </w:r>
      <w:proofErr w:type="spellEnd"/>
      <w:r>
        <w:t xml:space="preserve">_filma) REFERENCES projekcija (broj_dvorane, </w:t>
      </w:r>
      <w:proofErr w:type="spellStart"/>
      <w:r>
        <w:t>id</w:t>
      </w:r>
      <w:proofErr w:type="spellEnd"/>
      <w:r>
        <w:t>_filma)</w:t>
      </w:r>
    </w:p>
    <w:p w:rsidR="00303CA8" w:rsidRDefault="00303CA8" w:rsidP="00303CA8">
      <w:r>
        <w:t>);</w:t>
      </w:r>
    </w:p>
    <w:p w:rsidR="00303CA8" w:rsidRDefault="00303CA8" w:rsidP="00303CA8"/>
    <w:p w:rsidR="00303CA8" w:rsidRDefault="00303CA8" w:rsidP="00303CA8"/>
    <w:p w:rsidR="00303CA8" w:rsidRDefault="00303CA8" w:rsidP="00303CA8">
      <w:r>
        <w:t>CREATE TABLE Vrsta_projekcije</w:t>
      </w:r>
    </w:p>
    <w:p w:rsidR="00303CA8" w:rsidRDefault="00303CA8" w:rsidP="00303CA8">
      <w:r>
        <w:t>(</w:t>
      </w:r>
    </w:p>
    <w:p w:rsidR="00303CA8" w:rsidRDefault="00303CA8" w:rsidP="00303CA8">
      <w:r>
        <w:t xml:space="preserve">  </w:t>
      </w:r>
      <w:proofErr w:type="spellStart"/>
      <w:r>
        <w:t>id</w:t>
      </w:r>
      <w:proofErr w:type="spellEnd"/>
      <w:r>
        <w:t xml:space="preserve">_vrste </w:t>
      </w:r>
      <w:proofErr w:type="spellStart"/>
      <w:r>
        <w:t>integer</w:t>
      </w:r>
      <w:proofErr w:type="spellEnd"/>
      <w:r>
        <w:t xml:space="preserve"> NOT NULL</w:t>
      </w:r>
    </w:p>
    <w:p w:rsidR="00303CA8" w:rsidRDefault="00303CA8" w:rsidP="00303CA8">
      <w:r>
        <w:t xml:space="preserve">        CONSTRAINT Key8 PRIMARY KEY AUTOINCREMENT,</w:t>
      </w:r>
    </w:p>
    <w:p w:rsidR="00303CA8" w:rsidRDefault="00303CA8" w:rsidP="00303CA8">
      <w:r>
        <w:t xml:space="preserve">  naziv </w:t>
      </w:r>
      <w:proofErr w:type="spellStart"/>
      <w:r>
        <w:t>varchar</w:t>
      </w:r>
      <w:proofErr w:type="spellEnd"/>
      <w:r>
        <w:t>(50) NOT NULL,</w:t>
      </w:r>
    </w:p>
    <w:p w:rsidR="00303CA8" w:rsidRDefault="00303CA8" w:rsidP="00303CA8">
      <w:r>
        <w:t xml:space="preserve">  CONSTRAINT </w:t>
      </w:r>
      <w:proofErr w:type="spellStart"/>
      <w:r>
        <w:t>id</w:t>
      </w:r>
      <w:proofErr w:type="spellEnd"/>
      <w:r>
        <w:t>_vrste UNIQUE (</w:t>
      </w:r>
      <w:proofErr w:type="spellStart"/>
      <w:r>
        <w:t>id</w:t>
      </w:r>
      <w:proofErr w:type="spellEnd"/>
      <w:r>
        <w:t>_vrste)</w:t>
      </w:r>
    </w:p>
    <w:p w:rsidR="00303CA8" w:rsidRDefault="00303CA8" w:rsidP="00303CA8">
      <w:r>
        <w:lastRenderedPageBreak/>
        <w:t>);</w:t>
      </w:r>
    </w:p>
    <w:p w:rsidR="00303CA8" w:rsidRDefault="00303CA8" w:rsidP="00303CA8"/>
    <w:p w:rsidR="00303CA8" w:rsidRDefault="00303CA8" w:rsidP="00303CA8"/>
    <w:p w:rsidR="00303CA8" w:rsidRDefault="00303CA8" w:rsidP="00303CA8">
      <w:r>
        <w:t>CREATE TABLE projekcija_vrsta</w:t>
      </w:r>
    </w:p>
    <w:p w:rsidR="00303CA8" w:rsidRDefault="00303CA8" w:rsidP="00303CA8">
      <w:r>
        <w:t>(</w:t>
      </w:r>
    </w:p>
    <w:p w:rsidR="00303CA8" w:rsidRDefault="00303CA8" w:rsidP="00303CA8">
      <w:r>
        <w:t xml:space="preserve">  broj_dvorane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_filma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_vrste </w:t>
      </w:r>
      <w:proofErr w:type="spellStart"/>
      <w:r>
        <w:t>integer</w:t>
      </w:r>
      <w:proofErr w:type="spellEnd"/>
      <w:r>
        <w:t xml:space="preserve"> NOT NULL,</w:t>
      </w:r>
    </w:p>
    <w:p w:rsidR="00303CA8" w:rsidRDefault="00303CA8" w:rsidP="00303CA8">
      <w:r>
        <w:t xml:space="preserve">  CONSTRAINT Key9 PRIMARY KEY (broj_dvorane,</w:t>
      </w:r>
      <w:proofErr w:type="spellStart"/>
      <w:r>
        <w:t>id</w:t>
      </w:r>
      <w:proofErr w:type="spellEnd"/>
      <w:r>
        <w:t>_filma),</w:t>
      </w:r>
    </w:p>
    <w:p w:rsidR="00303CA8" w:rsidRDefault="00303CA8" w:rsidP="00303CA8">
      <w:r>
        <w:t xml:space="preserve">  CONSTRAINT </w:t>
      </w:r>
      <w:proofErr w:type="spellStart"/>
      <w:r>
        <w:t>moze</w:t>
      </w:r>
      <w:proofErr w:type="spellEnd"/>
      <w:r>
        <w:t xml:space="preserve">_biti FOREIGN KEY (broj_dvorane, </w:t>
      </w:r>
      <w:proofErr w:type="spellStart"/>
      <w:r>
        <w:t>id</w:t>
      </w:r>
      <w:proofErr w:type="spellEnd"/>
      <w:r>
        <w:t xml:space="preserve">_filma) REFERENCES projekcija (broj_dvorane, </w:t>
      </w:r>
      <w:proofErr w:type="spellStart"/>
      <w:r>
        <w:t>id</w:t>
      </w:r>
      <w:proofErr w:type="spellEnd"/>
      <w:r>
        <w:t>_filma),</w:t>
      </w:r>
    </w:p>
    <w:p w:rsidR="00303CA8" w:rsidRDefault="00303CA8" w:rsidP="00303CA8">
      <w:r>
        <w:t xml:space="preserve">  CONSTRAINT pripada1 FOREIGN KEY (</w:t>
      </w:r>
      <w:proofErr w:type="spellStart"/>
      <w:r>
        <w:t>id</w:t>
      </w:r>
      <w:proofErr w:type="spellEnd"/>
      <w:r>
        <w:t>_vrste) REFERENCES Vrsta_projekcije (</w:t>
      </w:r>
      <w:proofErr w:type="spellStart"/>
      <w:r>
        <w:t>id</w:t>
      </w:r>
      <w:proofErr w:type="spellEnd"/>
      <w:r>
        <w:t>_vrste)</w:t>
      </w:r>
    </w:p>
    <w:p w:rsidR="00303CA8" w:rsidRDefault="00303CA8" w:rsidP="00303CA8">
      <w:r>
        <w:t>);</w:t>
      </w:r>
    </w:p>
    <w:p w:rsidR="00303CA8" w:rsidRDefault="00303CA8" w:rsidP="00303CA8"/>
    <w:p w:rsidR="00303CA8" w:rsidRDefault="00303CA8" w:rsidP="00303CA8"/>
    <w:p w:rsidR="00303CA8" w:rsidRDefault="00303CA8" w:rsidP="00303CA8">
      <w:r>
        <w:t>CREATE TABLE Artikl</w:t>
      </w:r>
    </w:p>
    <w:p w:rsidR="00303CA8" w:rsidRDefault="00303CA8" w:rsidP="00303CA8">
      <w:r>
        <w:t>(</w:t>
      </w:r>
    </w:p>
    <w:p w:rsidR="00303CA8" w:rsidRDefault="00303CA8" w:rsidP="00303CA8">
      <w:r>
        <w:t xml:space="preserve">  </w:t>
      </w:r>
      <w:proofErr w:type="spellStart"/>
      <w:r>
        <w:t>id</w:t>
      </w:r>
      <w:proofErr w:type="spellEnd"/>
      <w:r>
        <w:t xml:space="preserve">_artikla </w:t>
      </w:r>
      <w:proofErr w:type="spellStart"/>
      <w:r>
        <w:t>integer</w:t>
      </w:r>
      <w:proofErr w:type="spellEnd"/>
      <w:r>
        <w:t xml:space="preserve"> NOT NULL</w:t>
      </w:r>
    </w:p>
    <w:p w:rsidR="00303CA8" w:rsidRDefault="00303CA8" w:rsidP="00303CA8">
      <w:r>
        <w:t xml:space="preserve">        CONSTRAINT Key12 PRIMARY KEY AUTOINCREMENT,</w:t>
      </w:r>
    </w:p>
    <w:p w:rsidR="00303CA8" w:rsidRDefault="00303CA8" w:rsidP="00303CA8">
      <w:r>
        <w:t xml:space="preserve">  naziv </w:t>
      </w:r>
      <w:proofErr w:type="spellStart"/>
      <w:r>
        <w:t>varchar</w:t>
      </w:r>
      <w:proofErr w:type="spellEnd"/>
      <w:r>
        <w:t>(50) NOT NULL,</w:t>
      </w:r>
    </w:p>
    <w:p w:rsidR="00303CA8" w:rsidRDefault="00303CA8" w:rsidP="00303CA8">
      <w:r>
        <w:t xml:space="preserve">  cijena </w:t>
      </w:r>
      <w:proofErr w:type="spellStart"/>
      <w:r>
        <w:t>float</w:t>
      </w:r>
      <w:proofErr w:type="spellEnd"/>
      <w:r>
        <w:t xml:space="preserve"> NOT NULL,</w:t>
      </w:r>
    </w:p>
    <w:p w:rsidR="00303CA8" w:rsidRDefault="00303CA8" w:rsidP="00303CA8">
      <w:r>
        <w:t xml:space="preserve">  </w:t>
      </w:r>
      <w:proofErr w:type="spellStart"/>
      <w:r>
        <w:t>id</w:t>
      </w:r>
      <w:proofErr w:type="spellEnd"/>
      <w:r>
        <w:t xml:space="preserve">_mjerne_jedinice </w:t>
      </w:r>
      <w:proofErr w:type="spellStart"/>
      <w:r>
        <w:t>integer</w:t>
      </w:r>
      <w:proofErr w:type="spellEnd"/>
      <w:r>
        <w:t xml:space="preserve"> NOT NULL,</w:t>
      </w:r>
    </w:p>
    <w:p w:rsidR="00303CA8" w:rsidRDefault="00303CA8" w:rsidP="00303CA8">
      <w:r>
        <w:t xml:space="preserve">  CONSTRAINT </w:t>
      </w:r>
      <w:proofErr w:type="spellStart"/>
      <w:r>
        <w:t>id</w:t>
      </w:r>
      <w:proofErr w:type="spellEnd"/>
      <w:r>
        <w:t>_artikla UNIQUE (</w:t>
      </w:r>
      <w:proofErr w:type="spellStart"/>
      <w:r>
        <w:t>id</w:t>
      </w:r>
      <w:proofErr w:type="spellEnd"/>
      <w:r>
        <w:t>_artikla),</w:t>
      </w:r>
    </w:p>
    <w:p w:rsidR="00303CA8" w:rsidRDefault="00303CA8" w:rsidP="00303CA8">
      <w:r>
        <w:t xml:space="preserve">  CONSTRAINT ima6 FOREIGN KEY (</w:t>
      </w:r>
      <w:proofErr w:type="spellStart"/>
      <w:r>
        <w:t>id</w:t>
      </w:r>
      <w:proofErr w:type="spellEnd"/>
      <w:r>
        <w:t>_mjerne_jedinice) REFERENCES Mjerna_jedinica (</w:t>
      </w:r>
      <w:proofErr w:type="spellStart"/>
      <w:r>
        <w:t>id</w:t>
      </w:r>
      <w:proofErr w:type="spellEnd"/>
      <w:r>
        <w:t>_mjerne_jedinice)</w:t>
      </w:r>
    </w:p>
    <w:p w:rsidR="00303CA8" w:rsidRDefault="00303CA8" w:rsidP="00303CA8">
      <w:r>
        <w:t>);</w:t>
      </w:r>
    </w:p>
    <w:p w:rsidR="00303CA8" w:rsidRDefault="00303CA8" w:rsidP="00303CA8"/>
    <w:p w:rsidR="00303CA8" w:rsidRDefault="00303CA8" w:rsidP="00303CA8"/>
    <w:p w:rsidR="00303CA8" w:rsidRDefault="00303CA8" w:rsidP="00303CA8">
      <w:r>
        <w:t xml:space="preserve">CREATE TABLE </w:t>
      </w:r>
      <w:proofErr w:type="spellStart"/>
      <w:r>
        <w:t>Racun</w:t>
      </w:r>
      <w:proofErr w:type="spellEnd"/>
    </w:p>
    <w:p w:rsidR="00303CA8" w:rsidRDefault="00303CA8" w:rsidP="00303CA8">
      <w:r>
        <w:t>(</w:t>
      </w:r>
    </w:p>
    <w:p w:rsidR="00303CA8" w:rsidRDefault="00303CA8" w:rsidP="00303CA8">
      <w:r>
        <w:t xml:space="preserve">  </w:t>
      </w:r>
      <w:proofErr w:type="spellStart"/>
      <w:r>
        <w:t>id</w:t>
      </w:r>
      <w:proofErr w:type="spellEnd"/>
      <w:r>
        <w:t>_</w:t>
      </w:r>
      <w:proofErr w:type="spellStart"/>
      <w:r>
        <w:t>racuna</w:t>
      </w:r>
      <w:proofErr w:type="spellEnd"/>
      <w:r>
        <w:t xml:space="preserve"> </w:t>
      </w:r>
      <w:proofErr w:type="spellStart"/>
      <w:r>
        <w:t>integer</w:t>
      </w:r>
      <w:proofErr w:type="spellEnd"/>
      <w:r>
        <w:t xml:space="preserve"> NOT NULL</w:t>
      </w:r>
    </w:p>
    <w:p w:rsidR="00303CA8" w:rsidRDefault="00303CA8" w:rsidP="00303CA8">
      <w:r>
        <w:t xml:space="preserve">        CONSTRAINT Key13 PRIMARY KEY AUTOINCREMENT,</w:t>
      </w:r>
    </w:p>
    <w:p w:rsidR="00303CA8" w:rsidRDefault="00303CA8" w:rsidP="00303CA8">
      <w:r>
        <w:t xml:space="preserve">  OIB </w:t>
      </w:r>
      <w:proofErr w:type="spellStart"/>
      <w:r>
        <w:t>decimal</w:t>
      </w:r>
      <w:proofErr w:type="spellEnd"/>
      <w:r>
        <w:t>(11) NOT NULL,</w:t>
      </w:r>
    </w:p>
    <w:p w:rsidR="00303CA8" w:rsidRDefault="00303CA8" w:rsidP="00303CA8">
      <w:r>
        <w:t xml:space="preserve">  </w:t>
      </w:r>
      <w:proofErr w:type="spellStart"/>
      <w:r>
        <w:t>id</w:t>
      </w:r>
      <w:proofErr w:type="spellEnd"/>
      <w:r>
        <w:t>_</w:t>
      </w:r>
      <w:proofErr w:type="spellStart"/>
      <w:r>
        <w:t>nacina</w:t>
      </w:r>
      <w:proofErr w:type="spellEnd"/>
      <w:r>
        <w:t>_</w:t>
      </w:r>
      <w:proofErr w:type="spellStart"/>
      <w:r>
        <w:t>placanja</w:t>
      </w:r>
      <w:proofErr w:type="spellEnd"/>
      <w:r>
        <w:t xml:space="preserve"> </w:t>
      </w:r>
      <w:proofErr w:type="spellStart"/>
      <w:r>
        <w:t>integer</w:t>
      </w:r>
      <w:proofErr w:type="spellEnd"/>
      <w:r>
        <w:t xml:space="preserve"> NOT NULL,</w:t>
      </w:r>
    </w:p>
    <w:p w:rsidR="00303CA8" w:rsidRDefault="00303CA8" w:rsidP="00303CA8">
      <w:r>
        <w:t xml:space="preserve">  CONSTRAINT </w:t>
      </w:r>
      <w:proofErr w:type="spellStart"/>
      <w:r>
        <w:t>id</w:t>
      </w:r>
      <w:proofErr w:type="spellEnd"/>
      <w:r>
        <w:t>_</w:t>
      </w:r>
      <w:proofErr w:type="spellStart"/>
      <w:r>
        <w:t>racuna</w:t>
      </w:r>
      <w:proofErr w:type="spellEnd"/>
      <w:r>
        <w:t xml:space="preserve"> UNIQUE (</w:t>
      </w:r>
      <w:proofErr w:type="spellStart"/>
      <w:r>
        <w:t>id</w:t>
      </w:r>
      <w:proofErr w:type="spellEnd"/>
      <w:r>
        <w:t>_</w:t>
      </w:r>
      <w:proofErr w:type="spellStart"/>
      <w:r>
        <w:t>racuna</w:t>
      </w:r>
      <w:proofErr w:type="spellEnd"/>
      <w:r>
        <w:t>),</w:t>
      </w:r>
    </w:p>
    <w:p w:rsidR="00303CA8" w:rsidRDefault="00303CA8" w:rsidP="00303CA8">
      <w:r>
        <w:t xml:space="preserve">  CONSTRAINT izdaje FOREIGN KEY (OIB) REFERENCES Zaposlenik (OIB),</w:t>
      </w:r>
    </w:p>
    <w:p w:rsidR="00303CA8" w:rsidRDefault="00303CA8" w:rsidP="00303CA8">
      <w:r>
        <w:t xml:space="preserve">  CONSTRAINT ima5 FOREIGN KEY (</w:t>
      </w:r>
      <w:proofErr w:type="spellStart"/>
      <w:r>
        <w:t>id</w:t>
      </w:r>
      <w:proofErr w:type="spellEnd"/>
      <w:r>
        <w:t>_</w:t>
      </w:r>
      <w:proofErr w:type="spellStart"/>
      <w:r>
        <w:t>nacina</w:t>
      </w:r>
      <w:proofErr w:type="spellEnd"/>
      <w:r>
        <w:t>_</w:t>
      </w:r>
      <w:proofErr w:type="spellStart"/>
      <w:r>
        <w:t>placanja</w:t>
      </w:r>
      <w:proofErr w:type="spellEnd"/>
      <w:r>
        <w:t xml:space="preserve">) REFERENCES </w:t>
      </w:r>
      <w:proofErr w:type="spellStart"/>
      <w:r>
        <w:t>Nacin</w:t>
      </w:r>
      <w:proofErr w:type="spellEnd"/>
      <w:r>
        <w:t>_</w:t>
      </w:r>
      <w:proofErr w:type="spellStart"/>
      <w:r>
        <w:t>placanja</w:t>
      </w:r>
      <w:proofErr w:type="spellEnd"/>
      <w:r>
        <w:t xml:space="preserve"> (</w:t>
      </w:r>
      <w:proofErr w:type="spellStart"/>
      <w:r>
        <w:t>id</w:t>
      </w:r>
      <w:proofErr w:type="spellEnd"/>
      <w:r>
        <w:t>_</w:t>
      </w:r>
      <w:proofErr w:type="spellStart"/>
      <w:r>
        <w:t>nacina</w:t>
      </w:r>
      <w:proofErr w:type="spellEnd"/>
      <w:r>
        <w:t>_</w:t>
      </w:r>
      <w:proofErr w:type="spellStart"/>
      <w:r>
        <w:t>placanja</w:t>
      </w:r>
      <w:proofErr w:type="spellEnd"/>
      <w:r>
        <w:t>)</w:t>
      </w:r>
    </w:p>
    <w:p w:rsidR="00303CA8" w:rsidRDefault="00303CA8" w:rsidP="00303CA8">
      <w:r>
        <w:t>);</w:t>
      </w:r>
    </w:p>
    <w:p w:rsidR="00303CA8" w:rsidRDefault="00303CA8" w:rsidP="00303CA8"/>
    <w:p w:rsidR="00303CA8" w:rsidRDefault="00303CA8" w:rsidP="00303CA8"/>
    <w:p w:rsidR="00303CA8" w:rsidRDefault="00303CA8" w:rsidP="00303CA8">
      <w:r>
        <w:t>CREATE TABLE stavka_</w:t>
      </w:r>
      <w:proofErr w:type="spellStart"/>
      <w:r>
        <w:t>racuna</w:t>
      </w:r>
      <w:proofErr w:type="spellEnd"/>
    </w:p>
    <w:p w:rsidR="00303CA8" w:rsidRDefault="00303CA8" w:rsidP="00303CA8">
      <w:r>
        <w:t>(</w:t>
      </w:r>
    </w:p>
    <w:p w:rsidR="00303CA8" w:rsidRDefault="00303CA8" w:rsidP="00303CA8">
      <w:r>
        <w:t xml:space="preserve">  </w:t>
      </w:r>
      <w:proofErr w:type="spellStart"/>
      <w:r>
        <w:t>id</w:t>
      </w:r>
      <w:proofErr w:type="spellEnd"/>
      <w:r>
        <w:t>_</w:t>
      </w:r>
      <w:proofErr w:type="spellStart"/>
      <w:r>
        <w:t>racuna</w:t>
      </w:r>
      <w:proofErr w:type="spellEnd"/>
      <w:r>
        <w:t xml:space="preserv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_artikla </w:t>
      </w:r>
      <w:proofErr w:type="spellStart"/>
      <w:r>
        <w:t>integer</w:t>
      </w:r>
      <w:proofErr w:type="spellEnd"/>
      <w:r>
        <w:t xml:space="preserve"> NOT NULL,</w:t>
      </w:r>
    </w:p>
    <w:p w:rsidR="00303CA8" w:rsidRDefault="00303CA8" w:rsidP="00303CA8">
      <w:r>
        <w:t xml:space="preserve">  </w:t>
      </w:r>
      <w:proofErr w:type="spellStart"/>
      <w:r>
        <w:t>kolicina</w:t>
      </w:r>
      <w:proofErr w:type="spellEnd"/>
      <w:r>
        <w:t xml:space="preserve"> </w:t>
      </w:r>
      <w:proofErr w:type="spellStart"/>
      <w:r>
        <w:t>integer</w:t>
      </w:r>
      <w:proofErr w:type="spellEnd"/>
      <w:r>
        <w:t xml:space="preserve"> NOT NULL,</w:t>
      </w:r>
    </w:p>
    <w:p w:rsidR="00303CA8" w:rsidRDefault="00303CA8" w:rsidP="00303CA8">
      <w:r>
        <w:t xml:space="preserve">  CONSTRAINT Key15 PRIMARY KEY (</w:t>
      </w:r>
      <w:proofErr w:type="spellStart"/>
      <w:r>
        <w:t>id</w:t>
      </w:r>
      <w:proofErr w:type="spellEnd"/>
      <w:r>
        <w:t>_</w:t>
      </w:r>
      <w:proofErr w:type="spellStart"/>
      <w:r>
        <w:t>racuna</w:t>
      </w:r>
      <w:proofErr w:type="spellEnd"/>
      <w:r>
        <w:t>,</w:t>
      </w:r>
      <w:proofErr w:type="spellStart"/>
      <w:r>
        <w:t>id</w:t>
      </w:r>
      <w:proofErr w:type="spellEnd"/>
      <w:r>
        <w:t>_artikla),</w:t>
      </w:r>
    </w:p>
    <w:p w:rsidR="00303CA8" w:rsidRDefault="00303CA8" w:rsidP="00303CA8">
      <w:r>
        <w:t xml:space="preserve">  CONSTRAINT ima3 FOREIGN KEY (</w:t>
      </w:r>
      <w:proofErr w:type="spellStart"/>
      <w:r>
        <w:t>id</w:t>
      </w:r>
      <w:proofErr w:type="spellEnd"/>
      <w:r>
        <w:t>_</w:t>
      </w:r>
      <w:proofErr w:type="spellStart"/>
      <w:r>
        <w:t>racuna</w:t>
      </w:r>
      <w:proofErr w:type="spellEnd"/>
      <w:r>
        <w:t xml:space="preserve">) REFERENCES </w:t>
      </w:r>
      <w:proofErr w:type="spellStart"/>
      <w:r>
        <w:t>Racun</w:t>
      </w:r>
      <w:proofErr w:type="spellEnd"/>
      <w:r>
        <w:t xml:space="preserve"> (</w:t>
      </w:r>
      <w:proofErr w:type="spellStart"/>
      <w:r>
        <w:t>id</w:t>
      </w:r>
      <w:proofErr w:type="spellEnd"/>
      <w:r>
        <w:t>_</w:t>
      </w:r>
      <w:proofErr w:type="spellStart"/>
      <w:r>
        <w:t>racuna</w:t>
      </w:r>
      <w:proofErr w:type="spellEnd"/>
      <w:r>
        <w:t>),</w:t>
      </w:r>
    </w:p>
    <w:p w:rsidR="00303CA8" w:rsidRDefault="00303CA8" w:rsidP="00303CA8">
      <w:r>
        <w:t xml:space="preserve">  CONSTRAINT pripada2 FOREIGN KEY (</w:t>
      </w:r>
      <w:proofErr w:type="spellStart"/>
      <w:r>
        <w:t>id</w:t>
      </w:r>
      <w:proofErr w:type="spellEnd"/>
      <w:r>
        <w:t>_artikla) REFERENCES Artikl (</w:t>
      </w:r>
      <w:proofErr w:type="spellStart"/>
      <w:r>
        <w:t>id</w:t>
      </w:r>
      <w:proofErr w:type="spellEnd"/>
      <w:r>
        <w:t>_artikla)</w:t>
      </w:r>
    </w:p>
    <w:p w:rsidR="00303CA8" w:rsidRDefault="00303CA8" w:rsidP="00303CA8">
      <w:r>
        <w:t>);</w:t>
      </w:r>
    </w:p>
    <w:p w:rsidR="00303CA8" w:rsidRDefault="00303CA8" w:rsidP="00303CA8"/>
    <w:p w:rsidR="00303CA8" w:rsidRDefault="00303CA8" w:rsidP="00303CA8"/>
    <w:p w:rsidR="00303CA8" w:rsidRDefault="00303CA8" w:rsidP="00303CA8">
      <w:r>
        <w:t xml:space="preserve">CREATE TABLE </w:t>
      </w:r>
      <w:proofErr w:type="spellStart"/>
      <w:r>
        <w:t>racun</w:t>
      </w:r>
      <w:proofErr w:type="spellEnd"/>
      <w:r>
        <w:t>_karta</w:t>
      </w:r>
    </w:p>
    <w:p w:rsidR="00303CA8" w:rsidRDefault="00303CA8" w:rsidP="00303CA8">
      <w:r>
        <w:t>(</w:t>
      </w:r>
    </w:p>
    <w:p w:rsidR="00303CA8" w:rsidRDefault="00303CA8" w:rsidP="00303CA8">
      <w:r>
        <w:t xml:space="preserve">  </w:t>
      </w:r>
      <w:proofErr w:type="spellStart"/>
      <w:r>
        <w:t>id</w:t>
      </w:r>
      <w:proofErr w:type="spellEnd"/>
      <w:r>
        <w:t>_</w:t>
      </w:r>
      <w:proofErr w:type="spellStart"/>
      <w:r>
        <w:t>racuna</w:t>
      </w:r>
      <w:proofErr w:type="spellEnd"/>
      <w:r>
        <w:t xml:space="preserve"> </w:t>
      </w:r>
      <w:proofErr w:type="spellStart"/>
      <w:r>
        <w:t>integer</w:t>
      </w:r>
      <w:proofErr w:type="spellEnd"/>
      <w:r>
        <w:t xml:space="preserve"> NOT NULL,</w:t>
      </w:r>
    </w:p>
    <w:p w:rsidR="00303CA8" w:rsidRDefault="00303CA8" w:rsidP="00303CA8">
      <w:r>
        <w:t xml:space="preserve">  </w:t>
      </w:r>
      <w:proofErr w:type="spellStart"/>
      <w:r>
        <w:t>id</w:t>
      </w:r>
      <w:proofErr w:type="spellEnd"/>
      <w:r>
        <w:t xml:space="preserve">_karte </w:t>
      </w:r>
      <w:proofErr w:type="spellStart"/>
      <w:r>
        <w:t>integer</w:t>
      </w:r>
      <w:proofErr w:type="spellEnd"/>
      <w:r>
        <w:t xml:space="preserve"> NOT NULL,</w:t>
      </w:r>
    </w:p>
    <w:p w:rsidR="00303CA8" w:rsidRDefault="00303CA8" w:rsidP="00303CA8">
      <w:r>
        <w:t xml:space="preserve">  </w:t>
      </w:r>
      <w:proofErr w:type="spellStart"/>
      <w:r>
        <w:t>id</w:t>
      </w:r>
      <w:proofErr w:type="spellEnd"/>
      <w:r>
        <w:t>_popusta int,</w:t>
      </w:r>
    </w:p>
    <w:p w:rsidR="00303CA8" w:rsidRDefault="00303CA8" w:rsidP="00303CA8">
      <w:r>
        <w:t xml:space="preserve">  CONSTRAINT Key16 PRIMARY KEY (</w:t>
      </w:r>
      <w:proofErr w:type="spellStart"/>
      <w:r>
        <w:t>id</w:t>
      </w:r>
      <w:proofErr w:type="spellEnd"/>
      <w:r>
        <w:t>_</w:t>
      </w:r>
      <w:proofErr w:type="spellStart"/>
      <w:r>
        <w:t>racuna</w:t>
      </w:r>
      <w:proofErr w:type="spellEnd"/>
      <w:r>
        <w:t>,</w:t>
      </w:r>
      <w:proofErr w:type="spellStart"/>
      <w:r>
        <w:t>id</w:t>
      </w:r>
      <w:proofErr w:type="spellEnd"/>
      <w:r>
        <w:t>_karte),</w:t>
      </w:r>
    </w:p>
    <w:p w:rsidR="00303CA8" w:rsidRDefault="00303CA8" w:rsidP="00303CA8">
      <w:r>
        <w:t xml:space="preserve">  CONSTRAINT ima4 FOREIGN KEY (</w:t>
      </w:r>
      <w:proofErr w:type="spellStart"/>
      <w:r>
        <w:t>id</w:t>
      </w:r>
      <w:proofErr w:type="spellEnd"/>
      <w:r>
        <w:t>_</w:t>
      </w:r>
      <w:proofErr w:type="spellStart"/>
      <w:r>
        <w:t>racuna</w:t>
      </w:r>
      <w:proofErr w:type="spellEnd"/>
      <w:r>
        <w:t xml:space="preserve">) REFERENCES </w:t>
      </w:r>
      <w:proofErr w:type="spellStart"/>
      <w:r>
        <w:t>Racun</w:t>
      </w:r>
      <w:proofErr w:type="spellEnd"/>
      <w:r>
        <w:t xml:space="preserve"> (</w:t>
      </w:r>
      <w:proofErr w:type="spellStart"/>
      <w:r>
        <w:t>id</w:t>
      </w:r>
      <w:proofErr w:type="spellEnd"/>
      <w:r>
        <w:t>_</w:t>
      </w:r>
      <w:proofErr w:type="spellStart"/>
      <w:r>
        <w:t>racuna</w:t>
      </w:r>
      <w:proofErr w:type="spellEnd"/>
      <w:r>
        <w:t>),</w:t>
      </w:r>
    </w:p>
    <w:p w:rsidR="00303CA8" w:rsidRDefault="00303CA8" w:rsidP="00303CA8">
      <w:r>
        <w:t xml:space="preserve">  CONSTRAINT pripada3 FOREIGN KEY (</w:t>
      </w:r>
      <w:proofErr w:type="spellStart"/>
      <w:r>
        <w:t>id</w:t>
      </w:r>
      <w:proofErr w:type="spellEnd"/>
      <w:r>
        <w:t>_karte) REFERENCES Karta (</w:t>
      </w:r>
      <w:proofErr w:type="spellStart"/>
      <w:r>
        <w:t>id</w:t>
      </w:r>
      <w:proofErr w:type="spellEnd"/>
      <w:r>
        <w:t>_karte),</w:t>
      </w:r>
    </w:p>
    <w:p w:rsidR="00303CA8" w:rsidRDefault="00303CA8" w:rsidP="00303CA8">
      <w:r>
        <w:t xml:space="preserve">  CONSTRAINT pripada4 FOREIGN KEY (</w:t>
      </w:r>
      <w:proofErr w:type="spellStart"/>
      <w:r>
        <w:t>id</w:t>
      </w:r>
      <w:proofErr w:type="spellEnd"/>
      <w:r>
        <w:t>_popusta) REFERENCES Popust (</w:t>
      </w:r>
      <w:proofErr w:type="spellStart"/>
      <w:r>
        <w:t>id</w:t>
      </w:r>
      <w:proofErr w:type="spellEnd"/>
      <w:r>
        <w:t>_popusta)</w:t>
      </w:r>
    </w:p>
    <w:p w:rsidR="00303CA8" w:rsidRDefault="00303CA8" w:rsidP="00303CA8">
      <w:r>
        <w:t>);</w:t>
      </w:r>
    </w:p>
    <w:p w:rsidR="00303CA8" w:rsidRDefault="00303CA8" w:rsidP="00303CA8"/>
    <w:p w:rsidR="00303CA8" w:rsidRDefault="00303CA8" w:rsidP="00303CA8"/>
    <w:p w:rsidR="00303CA8" w:rsidRDefault="00303CA8" w:rsidP="00303CA8">
      <w:r>
        <w:t>CREATE TABLE Popust</w:t>
      </w:r>
    </w:p>
    <w:p w:rsidR="00303CA8" w:rsidRDefault="00303CA8" w:rsidP="00303CA8">
      <w:r>
        <w:t>(</w:t>
      </w:r>
    </w:p>
    <w:p w:rsidR="00303CA8" w:rsidRDefault="00303CA8" w:rsidP="00303CA8">
      <w:r>
        <w:t xml:space="preserve">  </w:t>
      </w:r>
      <w:proofErr w:type="spellStart"/>
      <w:r>
        <w:t>id</w:t>
      </w:r>
      <w:proofErr w:type="spellEnd"/>
      <w:r>
        <w:t xml:space="preserve">_popusta </w:t>
      </w:r>
      <w:proofErr w:type="spellStart"/>
      <w:r>
        <w:t>integer</w:t>
      </w:r>
      <w:proofErr w:type="spellEnd"/>
      <w:r>
        <w:t xml:space="preserve"> NOT NULL</w:t>
      </w:r>
    </w:p>
    <w:p w:rsidR="00303CA8" w:rsidRDefault="00303CA8" w:rsidP="00303CA8">
      <w:r>
        <w:t xml:space="preserve">        CONSTRAINT Key17 PRIMARY KEY AUTOINCREMENT,</w:t>
      </w:r>
    </w:p>
    <w:p w:rsidR="00303CA8" w:rsidRDefault="00303CA8" w:rsidP="00303CA8">
      <w:r>
        <w:t xml:space="preserve">  naziv </w:t>
      </w:r>
      <w:proofErr w:type="spellStart"/>
      <w:r>
        <w:t>varchar</w:t>
      </w:r>
      <w:proofErr w:type="spellEnd"/>
      <w:r>
        <w:t>(30) NOT NULL,</w:t>
      </w:r>
    </w:p>
    <w:p w:rsidR="00303CA8" w:rsidRDefault="00303CA8" w:rsidP="00303CA8">
      <w:r>
        <w:t xml:space="preserve">  popust </w:t>
      </w:r>
      <w:proofErr w:type="spellStart"/>
      <w:r>
        <w:t>float</w:t>
      </w:r>
      <w:proofErr w:type="spellEnd"/>
      <w:r>
        <w:t xml:space="preserve"> NOT NULL,</w:t>
      </w:r>
    </w:p>
    <w:p w:rsidR="00303CA8" w:rsidRDefault="00303CA8" w:rsidP="00303CA8">
      <w:r>
        <w:t xml:space="preserve">  CONSTRAINT </w:t>
      </w:r>
      <w:proofErr w:type="spellStart"/>
      <w:r>
        <w:t>id</w:t>
      </w:r>
      <w:proofErr w:type="spellEnd"/>
      <w:r>
        <w:t>_popusta UNIQUE (</w:t>
      </w:r>
      <w:proofErr w:type="spellStart"/>
      <w:r>
        <w:t>id</w:t>
      </w:r>
      <w:proofErr w:type="spellEnd"/>
      <w:r>
        <w:t>_popusta)</w:t>
      </w:r>
    </w:p>
    <w:p w:rsidR="00303CA8" w:rsidRDefault="00303CA8" w:rsidP="00303CA8">
      <w:r>
        <w:t>);</w:t>
      </w:r>
    </w:p>
    <w:p w:rsidR="00303CA8" w:rsidRDefault="00303CA8" w:rsidP="00303CA8"/>
    <w:p w:rsidR="00303CA8" w:rsidRDefault="00303CA8" w:rsidP="00303CA8"/>
    <w:p w:rsidR="00303CA8" w:rsidRDefault="00303CA8" w:rsidP="00303CA8">
      <w:r>
        <w:t xml:space="preserve">CREATE TABLE </w:t>
      </w:r>
      <w:proofErr w:type="spellStart"/>
      <w:r>
        <w:t>Nacin</w:t>
      </w:r>
      <w:proofErr w:type="spellEnd"/>
      <w:r>
        <w:t>_</w:t>
      </w:r>
      <w:proofErr w:type="spellStart"/>
      <w:r>
        <w:t>placanja</w:t>
      </w:r>
      <w:proofErr w:type="spellEnd"/>
    </w:p>
    <w:p w:rsidR="00303CA8" w:rsidRDefault="00303CA8" w:rsidP="00303CA8">
      <w:r>
        <w:t>(</w:t>
      </w:r>
    </w:p>
    <w:p w:rsidR="00303CA8" w:rsidRDefault="00303CA8" w:rsidP="00303CA8">
      <w:r>
        <w:t xml:space="preserve">  </w:t>
      </w:r>
      <w:proofErr w:type="spellStart"/>
      <w:r>
        <w:t>id</w:t>
      </w:r>
      <w:proofErr w:type="spellEnd"/>
      <w:r>
        <w:t>_</w:t>
      </w:r>
      <w:proofErr w:type="spellStart"/>
      <w:r>
        <w:t>nacina</w:t>
      </w:r>
      <w:proofErr w:type="spellEnd"/>
      <w:r>
        <w:t>_</w:t>
      </w:r>
      <w:proofErr w:type="spellStart"/>
      <w:r>
        <w:t>placanja</w:t>
      </w:r>
      <w:proofErr w:type="spellEnd"/>
      <w:r>
        <w:t xml:space="preserve"> </w:t>
      </w:r>
      <w:proofErr w:type="spellStart"/>
      <w:r>
        <w:t>integer</w:t>
      </w:r>
      <w:proofErr w:type="spellEnd"/>
      <w:r>
        <w:t xml:space="preserve"> NOT NULL</w:t>
      </w:r>
    </w:p>
    <w:p w:rsidR="00303CA8" w:rsidRDefault="00303CA8" w:rsidP="00303CA8">
      <w:r>
        <w:t xml:space="preserve">        CONSTRAINT Key18 PRIMARY KEY AUTOINCREMENT,</w:t>
      </w:r>
    </w:p>
    <w:p w:rsidR="00303CA8" w:rsidRDefault="00303CA8" w:rsidP="00303CA8">
      <w:r>
        <w:t xml:space="preserve">  naziv </w:t>
      </w:r>
      <w:proofErr w:type="spellStart"/>
      <w:r>
        <w:t>varchar</w:t>
      </w:r>
      <w:proofErr w:type="spellEnd"/>
      <w:r>
        <w:t>(50) NOT NULL,</w:t>
      </w:r>
    </w:p>
    <w:p w:rsidR="00303CA8" w:rsidRDefault="00303CA8" w:rsidP="00303CA8">
      <w:r>
        <w:t xml:space="preserve">  CONSTRAINT </w:t>
      </w:r>
      <w:proofErr w:type="spellStart"/>
      <w:r>
        <w:t>id</w:t>
      </w:r>
      <w:proofErr w:type="spellEnd"/>
      <w:r>
        <w:t>_</w:t>
      </w:r>
      <w:proofErr w:type="spellStart"/>
      <w:r>
        <w:t>nacina</w:t>
      </w:r>
      <w:proofErr w:type="spellEnd"/>
      <w:r>
        <w:t>_</w:t>
      </w:r>
      <w:proofErr w:type="spellStart"/>
      <w:r>
        <w:t>placanja</w:t>
      </w:r>
      <w:proofErr w:type="spellEnd"/>
      <w:r>
        <w:t xml:space="preserve"> UNIQUE (</w:t>
      </w:r>
      <w:proofErr w:type="spellStart"/>
      <w:r>
        <w:t>id</w:t>
      </w:r>
      <w:proofErr w:type="spellEnd"/>
      <w:r>
        <w:t>_</w:t>
      </w:r>
      <w:proofErr w:type="spellStart"/>
      <w:r>
        <w:t>nacina</w:t>
      </w:r>
      <w:proofErr w:type="spellEnd"/>
      <w:r>
        <w:t>_</w:t>
      </w:r>
      <w:proofErr w:type="spellStart"/>
      <w:r>
        <w:t>placanja</w:t>
      </w:r>
      <w:proofErr w:type="spellEnd"/>
      <w:r>
        <w:t>)</w:t>
      </w:r>
    </w:p>
    <w:p w:rsidR="00303CA8" w:rsidRDefault="00303CA8" w:rsidP="00303CA8">
      <w:r>
        <w:t>);</w:t>
      </w:r>
    </w:p>
    <w:p w:rsidR="00303CA8" w:rsidRDefault="00303CA8" w:rsidP="00303CA8"/>
    <w:p w:rsidR="00303CA8" w:rsidRDefault="00303CA8" w:rsidP="00303CA8"/>
    <w:p w:rsidR="00303CA8" w:rsidRDefault="00303CA8" w:rsidP="00303CA8">
      <w:r>
        <w:t>CREATE TABLE Mjerna_jedinica</w:t>
      </w:r>
    </w:p>
    <w:p w:rsidR="00303CA8" w:rsidRDefault="00303CA8" w:rsidP="00303CA8">
      <w:r>
        <w:t>(</w:t>
      </w:r>
    </w:p>
    <w:p w:rsidR="00303CA8" w:rsidRDefault="00303CA8" w:rsidP="00303CA8">
      <w:r>
        <w:t xml:space="preserve">  </w:t>
      </w:r>
      <w:proofErr w:type="spellStart"/>
      <w:r>
        <w:t>id</w:t>
      </w:r>
      <w:proofErr w:type="spellEnd"/>
      <w:r>
        <w:t xml:space="preserve">_mjerne_jedinice </w:t>
      </w:r>
      <w:proofErr w:type="spellStart"/>
      <w:r>
        <w:t>integer</w:t>
      </w:r>
      <w:proofErr w:type="spellEnd"/>
      <w:r>
        <w:t xml:space="preserve"> NOT NULL</w:t>
      </w:r>
    </w:p>
    <w:p w:rsidR="00303CA8" w:rsidRDefault="00303CA8" w:rsidP="00303CA8">
      <w:r>
        <w:t xml:space="preserve">        CONSTRAINT Key19 PRIMARY KEY AUTOINCREMENT,</w:t>
      </w:r>
    </w:p>
    <w:p w:rsidR="00303CA8" w:rsidRDefault="00303CA8" w:rsidP="00303CA8">
      <w:r>
        <w:t xml:space="preserve">  naziv </w:t>
      </w:r>
      <w:proofErr w:type="spellStart"/>
      <w:r>
        <w:t>varchar</w:t>
      </w:r>
      <w:proofErr w:type="spellEnd"/>
      <w:r>
        <w:t>(30) NOT NULL,</w:t>
      </w:r>
    </w:p>
    <w:p w:rsidR="00303CA8" w:rsidRDefault="00303CA8" w:rsidP="00303CA8">
      <w:r>
        <w:t xml:space="preserve">  CONSTRAINT </w:t>
      </w:r>
      <w:proofErr w:type="spellStart"/>
      <w:r>
        <w:t>id</w:t>
      </w:r>
      <w:proofErr w:type="spellEnd"/>
      <w:r>
        <w:t>_mjerne_jedinice UNIQUE (</w:t>
      </w:r>
      <w:proofErr w:type="spellStart"/>
      <w:r>
        <w:t>id</w:t>
      </w:r>
      <w:proofErr w:type="spellEnd"/>
      <w:r>
        <w:t>_mjerne_jedinice)</w:t>
      </w:r>
    </w:p>
    <w:p w:rsidR="00303CA8" w:rsidRDefault="00303CA8" w:rsidP="00303CA8">
      <w:r>
        <w:t>);</w:t>
      </w:r>
    </w:p>
    <w:p w:rsidR="00303CA8" w:rsidRDefault="00303CA8" w:rsidP="00303CA8">
      <w:r>
        <w:br w:type="page"/>
      </w:r>
    </w:p>
    <w:p w:rsidR="00303CA8" w:rsidRDefault="00303CA8" w:rsidP="00303CA8">
      <w:pPr>
        <w:pStyle w:val="Heading2"/>
      </w:pPr>
      <w:bookmarkStart w:id="38" w:name="_Toc359967041"/>
      <w:r>
        <w:lastRenderedPageBreak/>
        <w:t>Unos podataka</w:t>
      </w:r>
      <w:bookmarkEnd w:id="38"/>
    </w:p>
    <w:p w:rsidR="00303CA8" w:rsidRDefault="00303CA8" w:rsidP="00303CA8">
      <w:pPr>
        <w:spacing w:line="360" w:lineRule="auto"/>
        <w:jc w:val="both"/>
        <w:rPr>
          <w:sz w:val="23"/>
          <w:szCs w:val="23"/>
        </w:rPr>
      </w:pPr>
      <w:r>
        <w:rPr>
          <w:lang w:eastAsia="en-US"/>
        </w:rPr>
        <w:tab/>
        <w:t xml:space="preserve">Kao što smo već spomenuli, podatke smo unosili u alatu </w:t>
      </w:r>
      <w:proofErr w:type="spellStart"/>
      <w:r w:rsidRPr="006F5152">
        <w:rPr>
          <w:b/>
          <w:i/>
          <w:lang w:eastAsia="en-US"/>
        </w:rPr>
        <w:t>SQLite</w:t>
      </w:r>
      <w:proofErr w:type="spellEnd"/>
      <w:r w:rsidRPr="006F5152">
        <w:rPr>
          <w:b/>
          <w:i/>
          <w:lang w:eastAsia="en-US"/>
        </w:rPr>
        <w:t xml:space="preserve"> </w:t>
      </w:r>
      <w:proofErr w:type="spellStart"/>
      <w:r w:rsidRPr="006F5152">
        <w:rPr>
          <w:b/>
          <w:i/>
          <w:lang w:eastAsia="en-US"/>
        </w:rPr>
        <w:t>Expert</w:t>
      </w:r>
      <w:proofErr w:type="spellEnd"/>
      <w:r w:rsidRPr="006F5152">
        <w:rPr>
          <w:b/>
          <w:i/>
          <w:lang w:eastAsia="en-US"/>
        </w:rPr>
        <w:t xml:space="preserve"> Personal v3.4.61.</w:t>
      </w:r>
      <w:r>
        <w:rPr>
          <w:lang w:eastAsia="en-US"/>
        </w:rPr>
        <w:t xml:space="preserve">, te smo iz njega izvukli bazu podataka u </w:t>
      </w:r>
      <w:r w:rsidRPr="00A364BB">
        <w:rPr>
          <w:b/>
          <w:lang w:eastAsia="en-US"/>
        </w:rPr>
        <w:t>.db3</w:t>
      </w:r>
      <w:r>
        <w:rPr>
          <w:lang w:eastAsia="en-US"/>
        </w:rPr>
        <w:t xml:space="preserve"> formatu. U nastavku slijedi nekoliko </w:t>
      </w:r>
      <w:proofErr w:type="spellStart"/>
      <w:r>
        <w:rPr>
          <w:lang w:eastAsia="en-US"/>
        </w:rPr>
        <w:t>screenshotova</w:t>
      </w:r>
      <w:proofErr w:type="spellEnd"/>
      <w:r>
        <w:rPr>
          <w:lang w:eastAsia="en-US"/>
        </w:rPr>
        <w:t xml:space="preserve"> na kojima su prikazani uneseni podaci</w:t>
      </w:r>
      <w:r>
        <w:rPr>
          <w:sz w:val="23"/>
          <w:szCs w:val="23"/>
        </w:rPr>
        <w:t>.</w:t>
      </w:r>
    </w:p>
    <w:p w:rsidR="00303CA8" w:rsidRDefault="00303CA8" w:rsidP="00303CA8">
      <w:pPr>
        <w:spacing w:line="360" w:lineRule="auto"/>
        <w:jc w:val="both"/>
        <w:rPr>
          <w:sz w:val="23"/>
          <w:szCs w:val="23"/>
        </w:rPr>
      </w:pPr>
    </w:p>
    <w:p w:rsidR="00303CA8" w:rsidRDefault="00303CA8" w:rsidP="00E53968">
      <w:pPr>
        <w:spacing w:line="360" w:lineRule="auto"/>
        <w:jc w:val="center"/>
        <w:rPr>
          <w:sz w:val="23"/>
          <w:szCs w:val="23"/>
        </w:rPr>
      </w:pPr>
      <w:r>
        <w:rPr>
          <w:noProof/>
          <w:sz w:val="23"/>
          <w:szCs w:val="23"/>
        </w:rPr>
        <w:drawing>
          <wp:inline distT="0" distB="0" distL="0" distR="0" wp14:anchorId="62D4FB98" wp14:editId="1FC4E9D6">
            <wp:extent cx="5572125" cy="4000500"/>
            <wp:effectExtent l="0" t="0" r="9525" b="0"/>
            <wp:docPr id="8" name="Picture 8" descr="C:\Users\The Wolf\VirtualBox VMs\Shared Folder\Unos podataka\p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 Wolf\VirtualBox VMs\Shared Folder\Unos podataka\po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000500"/>
                    </a:xfrm>
                    <a:prstGeom prst="rect">
                      <a:avLst/>
                    </a:prstGeom>
                    <a:noFill/>
                    <a:ln>
                      <a:noFill/>
                    </a:ln>
                  </pic:spPr>
                </pic:pic>
              </a:graphicData>
            </a:graphic>
          </wp:inline>
        </w:drawing>
      </w:r>
    </w:p>
    <w:p w:rsidR="00303CA8" w:rsidRDefault="00303CA8" w:rsidP="00E53968">
      <w:pPr>
        <w:pStyle w:val="Caption"/>
        <w:jc w:val="center"/>
      </w:pPr>
      <w:bookmarkStart w:id="39" w:name="_Toc359967057"/>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1</w:t>
      </w:r>
      <w:r w:rsidR="005C7AFA">
        <w:rPr>
          <w:noProof/>
        </w:rPr>
        <w:fldChar w:fldCharType="end"/>
      </w:r>
      <w:r>
        <w:t xml:space="preserve">: </w:t>
      </w:r>
      <w:r w:rsidRPr="009E6FBE">
        <w:t>Podaci o artiklima</w:t>
      </w:r>
      <w:bookmarkEnd w:id="39"/>
    </w:p>
    <w:p w:rsidR="000C6071" w:rsidRPr="000C6071" w:rsidRDefault="000C6071" w:rsidP="000C6071"/>
    <w:p w:rsidR="00303CA8" w:rsidRDefault="00303CA8" w:rsidP="00E53968">
      <w:pPr>
        <w:spacing w:line="360" w:lineRule="auto"/>
        <w:jc w:val="center"/>
        <w:rPr>
          <w:b/>
          <w:sz w:val="23"/>
          <w:szCs w:val="23"/>
        </w:rPr>
      </w:pPr>
      <w:r>
        <w:rPr>
          <w:b/>
          <w:noProof/>
          <w:sz w:val="23"/>
          <w:szCs w:val="23"/>
        </w:rPr>
        <w:drawing>
          <wp:inline distT="0" distB="0" distL="0" distR="0" wp14:anchorId="604B74A2" wp14:editId="49C6460A">
            <wp:extent cx="230505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050" cy="1190625"/>
                    </a:xfrm>
                    <a:prstGeom prst="rect">
                      <a:avLst/>
                    </a:prstGeom>
                    <a:noFill/>
                    <a:ln>
                      <a:noFill/>
                    </a:ln>
                  </pic:spPr>
                </pic:pic>
              </a:graphicData>
            </a:graphic>
          </wp:inline>
        </w:drawing>
      </w:r>
    </w:p>
    <w:p w:rsidR="00303CA8" w:rsidRDefault="00303CA8" w:rsidP="00E53968">
      <w:pPr>
        <w:pStyle w:val="Caption"/>
        <w:jc w:val="center"/>
      </w:pPr>
      <w:bookmarkStart w:id="40" w:name="_Toc359967058"/>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2</w:t>
      </w:r>
      <w:r w:rsidR="005C7AFA">
        <w:rPr>
          <w:noProof/>
        </w:rPr>
        <w:fldChar w:fldCharType="end"/>
      </w:r>
      <w:r>
        <w:t xml:space="preserve">: </w:t>
      </w:r>
      <w:r w:rsidRPr="008B483B">
        <w:t>Mjerne jedinice</w:t>
      </w:r>
      <w:bookmarkEnd w:id="40"/>
    </w:p>
    <w:p w:rsidR="00303CA8" w:rsidRPr="00303CA8" w:rsidRDefault="00303CA8" w:rsidP="00E53968">
      <w:pPr>
        <w:jc w:val="center"/>
      </w:pPr>
    </w:p>
    <w:p w:rsidR="00303CA8" w:rsidRDefault="00303CA8" w:rsidP="00E53968">
      <w:pPr>
        <w:spacing w:line="360" w:lineRule="auto"/>
        <w:jc w:val="center"/>
        <w:rPr>
          <w:b/>
          <w:sz w:val="23"/>
          <w:szCs w:val="23"/>
        </w:rPr>
      </w:pPr>
      <w:r>
        <w:rPr>
          <w:b/>
          <w:noProof/>
          <w:sz w:val="23"/>
          <w:szCs w:val="23"/>
        </w:rPr>
        <w:drawing>
          <wp:inline distT="0" distB="0" distL="0" distR="0" wp14:anchorId="5679C9A5" wp14:editId="19399AE2">
            <wp:extent cx="6000750" cy="6164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616449"/>
                    </a:xfrm>
                    <a:prstGeom prst="rect">
                      <a:avLst/>
                    </a:prstGeom>
                    <a:noFill/>
                    <a:ln>
                      <a:noFill/>
                    </a:ln>
                  </pic:spPr>
                </pic:pic>
              </a:graphicData>
            </a:graphic>
          </wp:inline>
        </w:drawing>
      </w:r>
    </w:p>
    <w:p w:rsidR="00303CA8" w:rsidRDefault="00303CA8" w:rsidP="00E53968">
      <w:pPr>
        <w:pStyle w:val="Caption"/>
        <w:jc w:val="center"/>
        <w:rPr>
          <w:b w:val="0"/>
          <w:sz w:val="23"/>
          <w:szCs w:val="23"/>
        </w:rPr>
      </w:pPr>
      <w:bookmarkStart w:id="41" w:name="_Toc359967059"/>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3</w:t>
      </w:r>
      <w:r w:rsidR="005C7AFA">
        <w:rPr>
          <w:noProof/>
        </w:rPr>
        <w:fldChar w:fldCharType="end"/>
      </w:r>
      <w:r>
        <w:t xml:space="preserve">: </w:t>
      </w:r>
      <w:r w:rsidRPr="00DF13B9">
        <w:t>Korisnici</w:t>
      </w:r>
      <w:bookmarkEnd w:id="41"/>
    </w:p>
    <w:p w:rsidR="00303CA8" w:rsidRDefault="00303CA8" w:rsidP="00E53968">
      <w:pPr>
        <w:spacing w:line="360" w:lineRule="auto"/>
        <w:jc w:val="center"/>
        <w:rPr>
          <w:b/>
          <w:sz w:val="23"/>
          <w:szCs w:val="23"/>
        </w:rPr>
      </w:pPr>
      <w:r>
        <w:rPr>
          <w:b/>
          <w:noProof/>
          <w:sz w:val="23"/>
          <w:szCs w:val="23"/>
        </w:rPr>
        <w:lastRenderedPageBreak/>
        <w:drawing>
          <wp:inline distT="0" distB="0" distL="0" distR="0" wp14:anchorId="51F77EB5" wp14:editId="1EC4BED9">
            <wp:extent cx="3009900" cy="1419225"/>
            <wp:effectExtent l="0" t="0" r="0" b="9525"/>
            <wp:docPr id="11" name="Picture 11" descr="C:\Users\The Wolf\VirtualBox VMs\Shared Folder\Unos podataka\pod2_Dvo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 Wolf\VirtualBox VMs\Shared Folder\Unos podataka\pod2_Dvora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1419225"/>
                    </a:xfrm>
                    <a:prstGeom prst="rect">
                      <a:avLst/>
                    </a:prstGeom>
                    <a:noFill/>
                    <a:ln>
                      <a:noFill/>
                    </a:ln>
                  </pic:spPr>
                </pic:pic>
              </a:graphicData>
            </a:graphic>
          </wp:inline>
        </w:drawing>
      </w:r>
    </w:p>
    <w:p w:rsidR="00303CA8" w:rsidRDefault="00E53968" w:rsidP="00E53968">
      <w:pPr>
        <w:pStyle w:val="Caption"/>
        <w:jc w:val="center"/>
      </w:pPr>
      <w:bookmarkStart w:id="42" w:name="_Toc359967060"/>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4</w:t>
      </w:r>
      <w:r w:rsidR="005C7AFA">
        <w:rPr>
          <w:noProof/>
        </w:rPr>
        <w:fldChar w:fldCharType="end"/>
      </w:r>
      <w:r>
        <w:t xml:space="preserve">: </w:t>
      </w:r>
      <w:r w:rsidRPr="009E4D8C">
        <w:t>Dvorane</w:t>
      </w:r>
      <w:bookmarkEnd w:id="42"/>
    </w:p>
    <w:p w:rsidR="000C6071" w:rsidRPr="000C6071" w:rsidRDefault="000C6071" w:rsidP="000C6071"/>
    <w:p w:rsidR="00303CA8" w:rsidRDefault="00303CA8" w:rsidP="00E53968">
      <w:pPr>
        <w:spacing w:line="360" w:lineRule="auto"/>
        <w:jc w:val="center"/>
        <w:rPr>
          <w:b/>
          <w:sz w:val="23"/>
          <w:szCs w:val="23"/>
        </w:rPr>
      </w:pPr>
      <w:r>
        <w:rPr>
          <w:b/>
          <w:noProof/>
          <w:sz w:val="23"/>
          <w:szCs w:val="23"/>
        </w:rPr>
        <w:drawing>
          <wp:inline distT="0" distB="0" distL="0" distR="0" wp14:anchorId="7CDA3D2E" wp14:editId="5B6A104F">
            <wp:extent cx="4352925" cy="2390775"/>
            <wp:effectExtent l="0" t="0" r="9525" b="9525"/>
            <wp:docPr id="13" name="Picture 13" descr="C:\Users\The Wolf\VirtualBox VMs\Shared Folder\Unos podataka\p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 Wolf\VirtualBox VMs\Shared Folder\Unos podataka\pod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90775"/>
                    </a:xfrm>
                    <a:prstGeom prst="rect">
                      <a:avLst/>
                    </a:prstGeom>
                    <a:noFill/>
                    <a:ln>
                      <a:noFill/>
                    </a:ln>
                  </pic:spPr>
                </pic:pic>
              </a:graphicData>
            </a:graphic>
          </wp:inline>
        </w:drawing>
      </w:r>
    </w:p>
    <w:p w:rsidR="00303CA8" w:rsidRDefault="00E53968" w:rsidP="00E53968">
      <w:pPr>
        <w:pStyle w:val="Caption"/>
        <w:jc w:val="center"/>
      </w:pPr>
      <w:bookmarkStart w:id="43" w:name="_Toc359967061"/>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5</w:t>
      </w:r>
      <w:r w:rsidR="005C7AFA">
        <w:rPr>
          <w:noProof/>
        </w:rPr>
        <w:fldChar w:fldCharType="end"/>
      </w:r>
      <w:r>
        <w:t xml:space="preserve">: </w:t>
      </w:r>
      <w:r w:rsidRPr="002B10C3">
        <w:t>Filmovi</w:t>
      </w:r>
      <w:bookmarkEnd w:id="43"/>
    </w:p>
    <w:p w:rsidR="000C6071" w:rsidRPr="000C6071" w:rsidRDefault="000C6071" w:rsidP="000C6071"/>
    <w:p w:rsidR="00303CA8" w:rsidRDefault="00303CA8" w:rsidP="00E53968">
      <w:pPr>
        <w:spacing w:line="360" w:lineRule="auto"/>
        <w:jc w:val="center"/>
        <w:rPr>
          <w:b/>
          <w:sz w:val="23"/>
          <w:szCs w:val="23"/>
        </w:rPr>
      </w:pPr>
      <w:r>
        <w:rPr>
          <w:b/>
          <w:noProof/>
          <w:sz w:val="23"/>
          <w:szCs w:val="23"/>
        </w:rPr>
        <w:drawing>
          <wp:inline distT="0" distB="0" distL="0" distR="0" wp14:anchorId="0F00979F" wp14:editId="24C557F9">
            <wp:extent cx="2476500" cy="2905125"/>
            <wp:effectExtent l="0" t="0" r="0" b="9525"/>
            <wp:docPr id="14" name="Picture 14" descr="C:\Users\The Wolf\VirtualBox VMs\Shared Folder\Unos podataka\p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 Wolf\VirtualBox VMs\Shared Folder\Unos podataka\pod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2905125"/>
                    </a:xfrm>
                    <a:prstGeom prst="rect">
                      <a:avLst/>
                    </a:prstGeom>
                    <a:noFill/>
                    <a:ln>
                      <a:noFill/>
                    </a:ln>
                  </pic:spPr>
                </pic:pic>
              </a:graphicData>
            </a:graphic>
          </wp:inline>
        </w:drawing>
      </w:r>
    </w:p>
    <w:p w:rsidR="00303CA8" w:rsidRDefault="00E53968" w:rsidP="00E53968">
      <w:pPr>
        <w:pStyle w:val="Caption"/>
        <w:jc w:val="center"/>
        <w:rPr>
          <w:b w:val="0"/>
          <w:sz w:val="23"/>
          <w:szCs w:val="23"/>
        </w:rPr>
      </w:pPr>
      <w:bookmarkStart w:id="44" w:name="_Toc359967062"/>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w:instrText>
      </w:r>
      <w:r w:rsidR="005C7AFA">
        <w:instrText xml:space="preserve"> \s 1 </w:instrText>
      </w:r>
      <w:r w:rsidR="005C7AFA">
        <w:fldChar w:fldCharType="separate"/>
      </w:r>
      <w:r w:rsidR="000802EA">
        <w:rPr>
          <w:noProof/>
        </w:rPr>
        <w:t>6</w:t>
      </w:r>
      <w:r w:rsidR="005C7AFA">
        <w:rPr>
          <w:noProof/>
        </w:rPr>
        <w:fldChar w:fldCharType="end"/>
      </w:r>
      <w:r>
        <w:t xml:space="preserve">: </w:t>
      </w:r>
      <w:r w:rsidRPr="00DA247C">
        <w:t>Žanrovi</w:t>
      </w:r>
      <w:bookmarkEnd w:id="44"/>
    </w:p>
    <w:p w:rsidR="00303CA8" w:rsidRDefault="00303CA8" w:rsidP="00E53968">
      <w:pPr>
        <w:spacing w:line="360" w:lineRule="auto"/>
        <w:jc w:val="center"/>
        <w:rPr>
          <w:b/>
          <w:sz w:val="23"/>
          <w:szCs w:val="23"/>
        </w:rPr>
      </w:pPr>
      <w:r>
        <w:rPr>
          <w:b/>
          <w:noProof/>
          <w:sz w:val="23"/>
          <w:szCs w:val="23"/>
        </w:rPr>
        <w:lastRenderedPageBreak/>
        <w:drawing>
          <wp:inline distT="0" distB="0" distL="0" distR="0" wp14:anchorId="41CCC18D" wp14:editId="672A0CBF">
            <wp:extent cx="3638550"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3409950"/>
                    </a:xfrm>
                    <a:prstGeom prst="rect">
                      <a:avLst/>
                    </a:prstGeom>
                    <a:noFill/>
                    <a:ln>
                      <a:noFill/>
                    </a:ln>
                  </pic:spPr>
                </pic:pic>
              </a:graphicData>
            </a:graphic>
          </wp:inline>
        </w:drawing>
      </w:r>
    </w:p>
    <w:p w:rsidR="00303CA8" w:rsidRDefault="00E53968" w:rsidP="00E53968">
      <w:pPr>
        <w:pStyle w:val="Caption"/>
        <w:jc w:val="center"/>
      </w:pPr>
      <w:bookmarkStart w:id="45" w:name="_Toc359967063"/>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7</w:t>
      </w:r>
      <w:r w:rsidR="005C7AFA">
        <w:rPr>
          <w:noProof/>
        </w:rPr>
        <w:fldChar w:fldCharType="end"/>
      </w:r>
      <w:r>
        <w:t xml:space="preserve">: </w:t>
      </w:r>
      <w:r w:rsidRPr="00560EA0">
        <w:t>film_</w:t>
      </w:r>
      <w:proofErr w:type="spellStart"/>
      <w:r w:rsidRPr="00560EA0">
        <w:t>zanr</w:t>
      </w:r>
      <w:proofErr w:type="spellEnd"/>
      <w:r w:rsidRPr="00560EA0">
        <w:t xml:space="preserve"> – spajanje tablica Film i </w:t>
      </w:r>
      <w:proofErr w:type="spellStart"/>
      <w:r w:rsidRPr="00560EA0">
        <w:t>Zanr</w:t>
      </w:r>
      <w:bookmarkEnd w:id="45"/>
      <w:proofErr w:type="spellEnd"/>
    </w:p>
    <w:p w:rsidR="000C6071" w:rsidRPr="000C6071" w:rsidRDefault="000C6071" w:rsidP="000C6071"/>
    <w:p w:rsidR="00303CA8" w:rsidRDefault="00303CA8" w:rsidP="00303CA8">
      <w:pPr>
        <w:spacing w:line="360" w:lineRule="auto"/>
        <w:jc w:val="both"/>
        <w:rPr>
          <w:lang w:eastAsia="en-US"/>
        </w:rPr>
      </w:pPr>
      <w:r>
        <w:rPr>
          <w:lang w:eastAsia="en-US"/>
        </w:rPr>
        <w:tab/>
        <w:t xml:space="preserve">Nakon što smo unijeli podatke i izvezli bazu podataka u </w:t>
      </w:r>
      <w:r w:rsidRPr="00A364BB">
        <w:rPr>
          <w:b/>
          <w:lang w:eastAsia="en-US"/>
        </w:rPr>
        <w:t>.db3</w:t>
      </w:r>
      <w:r>
        <w:rPr>
          <w:lang w:eastAsia="en-US"/>
        </w:rPr>
        <w:t xml:space="preserve"> formatu, bazu smo učitali u </w:t>
      </w:r>
      <w:proofErr w:type="spellStart"/>
      <w:r w:rsidRPr="007012F7">
        <w:rPr>
          <w:b/>
          <w:lang w:eastAsia="en-US"/>
        </w:rPr>
        <w:t>SQLite</w:t>
      </w:r>
      <w:proofErr w:type="spellEnd"/>
      <w:r w:rsidRPr="007012F7">
        <w:rPr>
          <w:b/>
          <w:lang w:eastAsia="en-US"/>
        </w:rPr>
        <w:t xml:space="preserve"> </w:t>
      </w:r>
      <w:proofErr w:type="spellStart"/>
      <w:r w:rsidRPr="007012F7">
        <w:rPr>
          <w:b/>
          <w:lang w:eastAsia="en-US"/>
        </w:rPr>
        <w:t>Command</w:t>
      </w:r>
      <w:proofErr w:type="spellEnd"/>
      <w:r w:rsidRPr="007012F7">
        <w:rPr>
          <w:b/>
          <w:lang w:eastAsia="en-US"/>
        </w:rPr>
        <w:t xml:space="preserve"> </w:t>
      </w:r>
      <w:proofErr w:type="spellStart"/>
      <w:r w:rsidRPr="007012F7">
        <w:rPr>
          <w:b/>
          <w:lang w:eastAsia="en-US"/>
        </w:rPr>
        <w:t>Shell</w:t>
      </w:r>
      <w:proofErr w:type="spellEnd"/>
      <w:r>
        <w:rPr>
          <w:lang w:eastAsia="en-US"/>
        </w:rPr>
        <w:t xml:space="preserve"> kako bi ju testirali. Na sljedećoj slici možemo vidjeti da je baza uspješno učitana i da radi.</w:t>
      </w:r>
    </w:p>
    <w:p w:rsidR="00303CA8" w:rsidRDefault="00303CA8" w:rsidP="00303CA8">
      <w:pPr>
        <w:spacing w:line="360" w:lineRule="auto"/>
        <w:jc w:val="both"/>
        <w:rPr>
          <w:lang w:eastAsia="en-US"/>
        </w:rPr>
      </w:pPr>
    </w:p>
    <w:p w:rsidR="00303CA8" w:rsidRDefault="00303CA8" w:rsidP="00E53968">
      <w:pPr>
        <w:spacing w:line="360" w:lineRule="auto"/>
        <w:jc w:val="center"/>
        <w:rPr>
          <w:lang w:eastAsia="en-US"/>
        </w:rPr>
      </w:pPr>
      <w:r>
        <w:rPr>
          <w:noProof/>
        </w:rPr>
        <w:drawing>
          <wp:inline distT="0" distB="0" distL="0" distR="0" wp14:anchorId="5337E303" wp14:editId="220CCBF3">
            <wp:extent cx="5939790" cy="2786312"/>
            <wp:effectExtent l="0" t="0" r="3810" b="0"/>
            <wp:docPr id="16" name="Picture 16" descr="C:\Users\The Wolf\VirtualBox VMs\Shared Folder\B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 Wolf\VirtualBox VMs\Shared Folder\BP.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786312"/>
                    </a:xfrm>
                    <a:prstGeom prst="rect">
                      <a:avLst/>
                    </a:prstGeom>
                    <a:noFill/>
                    <a:ln>
                      <a:noFill/>
                    </a:ln>
                  </pic:spPr>
                </pic:pic>
              </a:graphicData>
            </a:graphic>
          </wp:inline>
        </w:drawing>
      </w:r>
    </w:p>
    <w:p w:rsidR="00303CA8" w:rsidRDefault="00E53968" w:rsidP="00E53968">
      <w:pPr>
        <w:pStyle w:val="Caption"/>
        <w:jc w:val="center"/>
        <w:rPr>
          <w:sz w:val="23"/>
          <w:szCs w:val="23"/>
        </w:rPr>
      </w:pPr>
      <w:bookmarkStart w:id="46" w:name="_Toc359967064"/>
      <w:r>
        <w:t xml:space="preserve">Slika </w:t>
      </w:r>
      <w:r w:rsidR="005C7AFA">
        <w:fldChar w:fldCharType="begin"/>
      </w:r>
      <w:r w:rsidR="005C7AFA">
        <w:instrText xml:space="preserve"> STYLEREF 1 \s </w:instrText>
      </w:r>
      <w:r w:rsidR="005C7AFA">
        <w:fldChar w:fldCharType="separate"/>
      </w:r>
      <w:r w:rsidR="000802EA">
        <w:rPr>
          <w:noProof/>
        </w:rPr>
        <w:t>4</w:t>
      </w:r>
      <w:r w:rsidR="005C7AFA">
        <w:rPr>
          <w:noProof/>
        </w:rPr>
        <w:fldChar w:fldCharType="end"/>
      </w:r>
      <w:r w:rsidR="00743C61">
        <w:t>.</w:t>
      </w:r>
      <w:r w:rsidR="005C7AFA">
        <w:fldChar w:fldCharType="begin"/>
      </w:r>
      <w:r w:rsidR="005C7AFA">
        <w:instrText xml:space="preserve"> SEQ Slika \* ARABIC \s 1 </w:instrText>
      </w:r>
      <w:r w:rsidR="005C7AFA">
        <w:fldChar w:fldCharType="separate"/>
      </w:r>
      <w:r w:rsidR="000802EA">
        <w:rPr>
          <w:noProof/>
        </w:rPr>
        <w:t>8</w:t>
      </w:r>
      <w:r w:rsidR="005C7AFA">
        <w:rPr>
          <w:noProof/>
        </w:rPr>
        <w:fldChar w:fldCharType="end"/>
      </w:r>
      <w:r>
        <w:t xml:space="preserve">: </w:t>
      </w:r>
      <w:r w:rsidRPr="006D4B53">
        <w:t xml:space="preserve"> SQLite3 </w:t>
      </w:r>
      <w:proofErr w:type="spellStart"/>
      <w:r w:rsidRPr="006D4B53">
        <w:t>Command</w:t>
      </w:r>
      <w:proofErr w:type="spellEnd"/>
      <w:r w:rsidRPr="006D4B53">
        <w:t xml:space="preserve"> </w:t>
      </w:r>
      <w:proofErr w:type="spellStart"/>
      <w:r w:rsidRPr="006D4B53">
        <w:t>Shell</w:t>
      </w:r>
      <w:proofErr w:type="spellEnd"/>
      <w:r w:rsidRPr="006D4B53">
        <w:t xml:space="preserve"> – testiranje baze KinoDB.db3</w:t>
      </w:r>
      <w:bookmarkEnd w:id="46"/>
    </w:p>
    <w:p w:rsidR="005C159A" w:rsidRDefault="00255246" w:rsidP="00627027">
      <w:pPr>
        <w:spacing w:before="240" w:after="240" w:line="360" w:lineRule="auto"/>
        <w:jc w:val="both"/>
      </w:pPr>
      <w:r>
        <w:tab/>
      </w:r>
    </w:p>
    <w:p w:rsidR="009427A9" w:rsidRDefault="009427A9" w:rsidP="00627027">
      <w:pPr>
        <w:spacing w:before="240" w:after="240" w:line="360" w:lineRule="auto"/>
        <w:sectPr w:rsidR="009427A9" w:rsidSect="004F5213">
          <w:pgSz w:w="11906" w:h="16838"/>
          <w:pgMar w:top="851" w:right="1134" w:bottom="1701" w:left="1418" w:header="709" w:footer="709" w:gutter="0"/>
          <w:cols w:space="708"/>
          <w:docGrid w:linePitch="360"/>
        </w:sectPr>
      </w:pPr>
    </w:p>
    <w:p w:rsidR="00882EA9" w:rsidRPr="00474E98" w:rsidRDefault="00192D06" w:rsidP="00627027">
      <w:pPr>
        <w:pStyle w:val="Sadraj"/>
        <w:spacing w:before="240" w:after="240" w:line="360" w:lineRule="auto"/>
        <w:outlineLvl w:val="0"/>
        <w:rPr>
          <w:rFonts w:ascii="Arial" w:hAnsi="Arial" w:cs="Arial"/>
        </w:rPr>
      </w:pPr>
      <w:bookmarkStart w:id="47" w:name="_Toc184011523"/>
      <w:bookmarkStart w:id="48" w:name="_Toc201881694"/>
      <w:bookmarkStart w:id="49" w:name="_Toc201883260"/>
      <w:bookmarkStart w:id="50" w:name="_Toc201884021"/>
      <w:bookmarkStart w:id="51" w:name="_Toc201884447"/>
      <w:bookmarkStart w:id="52" w:name="_Toc201884800"/>
      <w:bookmarkStart w:id="53" w:name="_Toc201887192"/>
      <w:bookmarkStart w:id="54" w:name="_Toc359967042"/>
      <w:bookmarkEnd w:id="10"/>
      <w:bookmarkEnd w:id="11"/>
      <w:bookmarkEnd w:id="12"/>
      <w:bookmarkEnd w:id="13"/>
      <w:bookmarkEnd w:id="14"/>
      <w:bookmarkEnd w:id="15"/>
      <w:bookmarkEnd w:id="16"/>
      <w:r>
        <w:rPr>
          <w:rFonts w:ascii="Arial" w:hAnsi="Arial" w:cs="Arial"/>
        </w:rPr>
        <w:lastRenderedPageBreak/>
        <w:t>Slike</w:t>
      </w:r>
      <w:bookmarkEnd w:id="54"/>
    </w:p>
    <w:p w:rsidR="000802EA" w:rsidRDefault="00333D81">
      <w:pPr>
        <w:pStyle w:val="TableofFigures"/>
        <w:tabs>
          <w:tab w:val="right" w:leader="dot" w:pos="9344"/>
        </w:tabs>
        <w:rPr>
          <w:rFonts w:asciiTheme="minorHAnsi" w:eastAsiaTheme="minorEastAsia" w:hAnsiTheme="minorHAnsi" w:cstheme="minorBidi"/>
          <w:noProof/>
          <w:sz w:val="22"/>
          <w:szCs w:val="22"/>
        </w:rPr>
      </w:pPr>
      <w:r>
        <w:fldChar w:fldCharType="begin"/>
      </w:r>
      <w:r>
        <w:instrText xml:space="preserve"> TOC \h \z \c "Slika" </w:instrText>
      </w:r>
      <w:r>
        <w:fldChar w:fldCharType="separate"/>
      </w:r>
      <w:hyperlink w:anchor="_Toc359967043" w:history="1">
        <w:r w:rsidR="000802EA" w:rsidRPr="00070663">
          <w:rPr>
            <w:rStyle w:val="Hyperlink"/>
            <w:noProof/>
          </w:rPr>
          <w:t>Slika 3.1: Slučaj korištenja za administratora</w:t>
        </w:r>
        <w:r w:rsidR="000802EA">
          <w:rPr>
            <w:noProof/>
            <w:webHidden/>
          </w:rPr>
          <w:tab/>
        </w:r>
        <w:r w:rsidR="000802EA">
          <w:rPr>
            <w:noProof/>
            <w:webHidden/>
          </w:rPr>
          <w:fldChar w:fldCharType="begin"/>
        </w:r>
        <w:r w:rsidR="000802EA">
          <w:rPr>
            <w:noProof/>
            <w:webHidden/>
          </w:rPr>
          <w:instrText xml:space="preserve"> PAGEREF _Toc359967043 \h </w:instrText>
        </w:r>
        <w:r w:rsidR="000802EA">
          <w:rPr>
            <w:noProof/>
            <w:webHidden/>
          </w:rPr>
        </w:r>
        <w:r w:rsidR="000802EA">
          <w:rPr>
            <w:noProof/>
            <w:webHidden/>
          </w:rPr>
          <w:fldChar w:fldCharType="separate"/>
        </w:r>
        <w:r w:rsidR="000802EA">
          <w:rPr>
            <w:noProof/>
            <w:webHidden/>
          </w:rPr>
          <w:t>6</w:t>
        </w:r>
        <w:r w:rsidR="000802EA">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4" w:history="1">
        <w:r w:rsidRPr="00070663">
          <w:rPr>
            <w:rStyle w:val="Hyperlink"/>
            <w:noProof/>
          </w:rPr>
          <w:t>Slika 3.2: Slučaj korištenja za prodavača</w:t>
        </w:r>
        <w:r>
          <w:rPr>
            <w:noProof/>
            <w:webHidden/>
          </w:rPr>
          <w:tab/>
        </w:r>
        <w:r>
          <w:rPr>
            <w:noProof/>
            <w:webHidden/>
          </w:rPr>
          <w:fldChar w:fldCharType="begin"/>
        </w:r>
        <w:r>
          <w:rPr>
            <w:noProof/>
            <w:webHidden/>
          </w:rPr>
          <w:instrText xml:space="preserve"> PAGEREF _Toc359967044 \h </w:instrText>
        </w:r>
        <w:r>
          <w:rPr>
            <w:noProof/>
            <w:webHidden/>
          </w:rPr>
        </w:r>
        <w:r>
          <w:rPr>
            <w:noProof/>
            <w:webHidden/>
          </w:rPr>
          <w:fldChar w:fldCharType="separate"/>
        </w:r>
        <w:r>
          <w:rPr>
            <w:noProof/>
            <w:webHidden/>
          </w:rPr>
          <w:t>9</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5" w:history="1">
        <w:r w:rsidRPr="00070663">
          <w:rPr>
            <w:rStyle w:val="Hyperlink"/>
            <w:noProof/>
          </w:rPr>
          <w:t>Slika 3.3: Dijagram slijeda - Logiranje u sustavLogiranje u sustav</w:t>
        </w:r>
        <w:r>
          <w:rPr>
            <w:noProof/>
            <w:webHidden/>
          </w:rPr>
          <w:tab/>
        </w:r>
        <w:r>
          <w:rPr>
            <w:noProof/>
            <w:webHidden/>
          </w:rPr>
          <w:fldChar w:fldCharType="begin"/>
        </w:r>
        <w:r>
          <w:rPr>
            <w:noProof/>
            <w:webHidden/>
          </w:rPr>
          <w:instrText xml:space="preserve"> PAGEREF _Toc359967045 \h </w:instrText>
        </w:r>
        <w:r>
          <w:rPr>
            <w:noProof/>
            <w:webHidden/>
          </w:rPr>
        </w:r>
        <w:r>
          <w:rPr>
            <w:noProof/>
            <w:webHidden/>
          </w:rPr>
          <w:fldChar w:fldCharType="separate"/>
        </w:r>
        <w:r>
          <w:rPr>
            <w:noProof/>
            <w:webHidden/>
          </w:rPr>
          <w:t>11</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6" w:history="1">
        <w:r w:rsidRPr="00070663">
          <w:rPr>
            <w:rStyle w:val="Hyperlink"/>
            <w:noProof/>
          </w:rPr>
          <w:t>Slika 3.4. Dijagram slijeda - Prodaja ulaznica</w:t>
        </w:r>
        <w:r>
          <w:rPr>
            <w:noProof/>
            <w:webHidden/>
          </w:rPr>
          <w:tab/>
        </w:r>
        <w:r>
          <w:rPr>
            <w:noProof/>
            <w:webHidden/>
          </w:rPr>
          <w:fldChar w:fldCharType="begin"/>
        </w:r>
        <w:r>
          <w:rPr>
            <w:noProof/>
            <w:webHidden/>
          </w:rPr>
          <w:instrText xml:space="preserve"> PAGEREF _Toc359967046 \h </w:instrText>
        </w:r>
        <w:r>
          <w:rPr>
            <w:noProof/>
            <w:webHidden/>
          </w:rPr>
        </w:r>
        <w:r>
          <w:rPr>
            <w:noProof/>
            <w:webHidden/>
          </w:rPr>
          <w:fldChar w:fldCharType="separate"/>
        </w:r>
        <w:r>
          <w:rPr>
            <w:noProof/>
            <w:webHidden/>
          </w:rPr>
          <w:t>12</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7" w:history="1">
        <w:r w:rsidRPr="00070663">
          <w:rPr>
            <w:rStyle w:val="Hyperlink"/>
            <w:noProof/>
          </w:rPr>
          <w:t>Slika 3.5. Dijagram slijeda - Prodaja artikala</w:t>
        </w:r>
        <w:r>
          <w:rPr>
            <w:noProof/>
            <w:webHidden/>
          </w:rPr>
          <w:tab/>
        </w:r>
        <w:r>
          <w:rPr>
            <w:noProof/>
            <w:webHidden/>
          </w:rPr>
          <w:fldChar w:fldCharType="begin"/>
        </w:r>
        <w:r>
          <w:rPr>
            <w:noProof/>
            <w:webHidden/>
          </w:rPr>
          <w:instrText xml:space="preserve"> PAGEREF _Toc359967047 \h </w:instrText>
        </w:r>
        <w:r>
          <w:rPr>
            <w:noProof/>
            <w:webHidden/>
          </w:rPr>
        </w:r>
        <w:r>
          <w:rPr>
            <w:noProof/>
            <w:webHidden/>
          </w:rPr>
          <w:fldChar w:fldCharType="separate"/>
        </w:r>
        <w:r>
          <w:rPr>
            <w:noProof/>
            <w:webHidden/>
          </w:rPr>
          <w:t>14</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8" w:history="1">
        <w:r w:rsidRPr="00070663">
          <w:rPr>
            <w:rStyle w:val="Hyperlink"/>
            <w:noProof/>
          </w:rPr>
          <w:t>Slika 3.6. Dijagram slijeda - Administriranje podataka</w:t>
        </w:r>
        <w:r>
          <w:rPr>
            <w:noProof/>
            <w:webHidden/>
          </w:rPr>
          <w:tab/>
        </w:r>
        <w:r>
          <w:rPr>
            <w:noProof/>
            <w:webHidden/>
          </w:rPr>
          <w:fldChar w:fldCharType="begin"/>
        </w:r>
        <w:r>
          <w:rPr>
            <w:noProof/>
            <w:webHidden/>
          </w:rPr>
          <w:instrText xml:space="preserve"> PAGEREF _Toc359967048 \h </w:instrText>
        </w:r>
        <w:r>
          <w:rPr>
            <w:noProof/>
            <w:webHidden/>
          </w:rPr>
        </w:r>
        <w:r>
          <w:rPr>
            <w:noProof/>
            <w:webHidden/>
          </w:rPr>
          <w:fldChar w:fldCharType="separate"/>
        </w:r>
        <w:r>
          <w:rPr>
            <w:noProof/>
            <w:webHidden/>
          </w:rPr>
          <w:t>15</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49" w:history="1">
        <w:r w:rsidRPr="00070663">
          <w:rPr>
            <w:rStyle w:val="Hyperlink"/>
            <w:noProof/>
          </w:rPr>
          <w:t>Slika 3.7. Dijagram slijeda - Kreiranje izvještaja</w:t>
        </w:r>
        <w:r>
          <w:rPr>
            <w:noProof/>
            <w:webHidden/>
          </w:rPr>
          <w:tab/>
        </w:r>
        <w:r>
          <w:rPr>
            <w:noProof/>
            <w:webHidden/>
          </w:rPr>
          <w:fldChar w:fldCharType="begin"/>
        </w:r>
        <w:r>
          <w:rPr>
            <w:noProof/>
            <w:webHidden/>
          </w:rPr>
          <w:instrText xml:space="preserve"> PAGEREF _Toc359967049 \h </w:instrText>
        </w:r>
        <w:r>
          <w:rPr>
            <w:noProof/>
            <w:webHidden/>
          </w:rPr>
        </w:r>
        <w:r>
          <w:rPr>
            <w:noProof/>
            <w:webHidden/>
          </w:rPr>
          <w:fldChar w:fldCharType="separate"/>
        </w:r>
        <w:r>
          <w:rPr>
            <w:noProof/>
            <w:webHidden/>
          </w:rPr>
          <w:t>16</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0" w:history="1">
        <w:r w:rsidRPr="00070663">
          <w:rPr>
            <w:rStyle w:val="Hyperlink"/>
            <w:noProof/>
          </w:rPr>
          <w:t>Slika 3.8: Dijagram aktivnosti - Logiranje u sustav</w:t>
        </w:r>
        <w:r>
          <w:rPr>
            <w:noProof/>
            <w:webHidden/>
          </w:rPr>
          <w:tab/>
        </w:r>
        <w:r>
          <w:rPr>
            <w:noProof/>
            <w:webHidden/>
          </w:rPr>
          <w:fldChar w:fldCharType="begin"/>
        </w:r>
        <w:r>
          <w:rPr>
            <w:noProof/>
            <w:webHidden/>
          </w:rPr>
          <w:instrText xml:space="preserve"> PAGEREF _Toc359967050 \h </w:instrText>
        </w:r>
        <w:r>
          <w:rPr>
            <w:noProof/>
            <w:webHidden/>
          </w:rPr>
        </w:r>
        <w:r>
          <w:rPr>
            <w:noProof/>
            <w:webHidden/>
          </w:rPr>
          <w:fldChar w:fldCharType="separate"/>
        </w:r>
        <w:r>
          <w:rPr>
            <w:noProof/>
            <w:webHidden/>
          </w:rPr>
          <w:t>18</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1" w:history="1">
        <w:r w:rsidRPr="00070663">
          <w:rPr>
            <w:rStyle w:val="Hyperlink"/>
            <w:noProof/>
          </w:rPr>
          <w:t>Slika 3.9: Dijagram aktivnosti - Prodaja karata</w:t>
        </w:r>
        <w:r>
          <w:rPr>
            <w:noProof/>
            <w:webHidden/>
          </w:rPr>
          <w:tab/>
        </w:r>
        <w:r>
          <w:rPr>
            <w:noProof/>
            <w:webHidden/>
          </w:rPr>
          <w:fldChar w:fldCharType="begin"/>
        </w:r>
        <w:r>
          <w:rPr>
            <w:noProof/>
            <w:webHidden/>
          </w:rPr>
          <w:instrText xml:space="preserve"> PAGEREF _Toc359967051 \h </w:instrText>
        </w:r>
        <w:r>
          <w:rPr>
            <w:noProof/>
            <w:webHidden/>
          </w:rPr>
        </w:r>
        <w:r>
          <w:rPr>
            <w:noProof/>
            <w:webHidden/>
          </w:rPr>
          <w:fldChar w:fldCharType="separate"/>
        </w:r>
        <w:r>
          <w:rPr>
            <w:noProof/>
            <w:webHidden/>
          </w:rPr>
          <w:t>19</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2" w:history="1">
        <w:r w:rsidRPr="00070663">
          <w:rPr>
            <w:rStyle w:val="Hyperlink"/>
            <w:noProof/>
          </w:rPr>
          <w:t>Slika 3.10: Dijagram aktivnosti - Prodaja artikala</w:t>
        </w:r>
        <w:r>
          <w:rPr>
            <w:noProof/>
            <w:webHidden/>
          </w:rPr>
          <w:tab/>
        </w:r>
        <w:r>
          <w:rPr>
            <w:noProof/>
            <w:webHidden/>
          </w:rPr>
          <w:fldChar w:fldCharType="begin"/>
        </w:r>
        <w:r>
          <w:rPr>
            <w:noProof/>
            <w:webHidden/>
          </w:rPr>
          <w:instrText xml:space="preserve"> PAGEREF _Toc359967052 \h </w:instrText>
        </w:r>
        <w:r>
          <w:rPr>
            <w:noProof/>
            <w:webHidden/>
          </w:rPr>
        </w:r>
        <w:r>
          <w:rPr>
            <w:noProof/>
            <w:webHidden/>
          </w:rPr>
          <w:fldChar w:fldCharType="separate"/>
        </w:r>
        <w:r>
          <w:rPr>
            <w:noProof/>
            <w:webHidden/>
          </w:rPr>
          <w:t>20</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3" w:history="1">
        <w:r w:rsidRPr="00070663">
          <w:rPr>
            <w:rStyle w:val="Hyperlink"/>
            <w:noProof/>
          </w:rPr>
          <w:t>Slika 3.11: Dijagram aktivnosti - Administriranje podataka</w:t>
        </w:r>
        <w:r>
          <w:rPr>
            <w:noProof/>
            <w:webHidden/>
          </w:rPr>
          <w:tab/>
        </w:r>
        <w:r>
          <w:rPr>
            <w:noProof/>
            <w:webHidden/>
          </w:rPr>
          <w:fldChar w:fldCharType="begin"/>
        </w:r>
        <w:r>
          <w:rPr>
            <w:noProof/>
            <w:webHidden/>
          </w:rPr>
          <w:instrText xml:space="preserve"> PAGEREF _Toc359967053 \h </w:instrText>
        </w:r>
        <w:r>
          <w:rPr>
            <w:noProof/>
            <w:webHidden/>
          </w:rPr>
        </w:r>
        <w:r>
          <w:rPr>
            <w:noProof/>
            <w:webHidden/>
          </w:rPr>
          <w:fldChar w:fldCharType="separate"/>
        </w:r>
        <w:r>
          <w:rPr>
            <w:noProof/>
            <w:webHidden/>
          </w:rPr>
          <w:t>21</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4" w:history="1">
        <w:r w:rsidRPr="00070663">
          <w:rPr>
            <w:rStyle w:val="Hyperlink"/>
            <w:noProof/>
          </w:rPr>
          <w:t>Slika 3.12: Dijagram aktivnosti - Kreiranje izvještaja</w:t>
        </w:r>
        <w:r>
          <w:rPr>
            <w:noProof/>
            <w:webHidden/>
          </w:rPr>
          <w:tab/>
        </w:r>
        <w:r>
          <w:rPr>
            <w:noProof/>
            <w:webHidden/>
          </w:rPr>
          <w:fldChar w:fldCharType="begin"/>
        </w:r>
        <w:r>
          <w:rPr>
            <w:noProof/>
            <w:webHidden/>
          </w:rPr>
          <w:instrText xml:space="preserve"> PAGEREF _Toc359967054 \h </w:instrText>
        </w:r>
        <w:r>
          <w:rPr>
            <w:noProof/>
            <w:webHidden/>
          </w:rPr>
        </w:r>
        <w:r>
          <w:rPr>
            <w:noProof/>
            <w:webHidden/>
          </w:rPr>
          <w:fldChar w:fldCharType="separate"/>
        </w:r>
        <w:r>
          <w:rPr>
            <w:noProof/>
            <w:webHidden/>
          </w:rPr>
          <w:t>22</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5" w:history="1">
        <w:r w:rsidRPr="00070663">
          <w:rPr>
            <w:rStyle w:val="Hyperlink"/>
            <w:noProof/>
          </w:rPr>
          <w:t>Slika 3.13: Dijagram klasa</w:t>
        </w:r>
        <w:r>
          <w:rPr>
            <w:noProof/>
            <w:webHidden/>
          </w:rPr>
          <w:tab/>
        </w:r>
        <w:r>
          <w:rPr>
            <w:noProof/>
            <w:webHidden/>
          </w:rPr>
          <w:fldChar w:fldCharType="begin"/>
        </w:r>
        <w:r>
          <w:rPr>
            <w:noProof/>
            <w:webHidden/>
          </w:rPr>
          <w:instrText xml:space="preserve"> PAGEREF _Toc359967055 \h </w:instrText>
        </w:r>
        <w:r>
          <w:rPr>
            <w:noProof/>
            <w:webHidden/>
          </w:rPr>
        </w:r>
        <w:r>
          <w:rPr>
            <w:noProof/>
            <w:webHidden/>
          </w:rPr>
          <w:fldChar w:fldCharType="separate"/>
        </w:r>
        <w:r>
          <w:rPr>
            <w:noProof/>
            <w:webHidden/>
          </w:rPr>
          <w:t>24</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6" w:history="1">
        <w:r w:rsidRPr="00070663">
          <w:rPr>
            <w:rStyle w:val="Hyperlink"/>
            <w:noProof/>
          </w:rPr>
          <w:t>Slika 3.14: ERA model</w:t>
        </w:r>
        <w:r>
          <w:rPr>
            <w:noProof/>
            <w:webHidden/>
          </w:rPr>
          <w:tab/>
        </w:r>
        <w:r>
          <w:rPr>
            <w:noProof/>
            <w:webHidden/>
          </w:rPr>
          <w:fldChar w:fldCharType="begin"/>
        </w:r>
        <w:r>
          <w:rPr>
            <w:noProof/>
            <w:webHidden/>
          </w:rPr>
          <w:instrText xml:space="preserve"> PAGEREF _Toc359967056 \h </w:instrText>
        </w:r>
        <w:r>
          <w:rPr>
            <w:noProof/>
            <w:webHidden/>
          </w:rPr>
        </w:r>
        <w:r>
          <w:rPr>
            <w:noProof/>
            <w:webHidden/>
          </w:rPr>
          <w:fldChar w:fldCharType="separate"/>
        </w:r>
        <w:r>
          <w:rPr>
            <w:noProof/>
            <w:webHidden/>
          </w:rPr>
          <w:t>26</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7" w:history="1">
        <w:r w:rsidRPr="00070663">
          <w:rPr>
            <w:rStyle w:val="Hyperlink"/>
            <w:noProof/>
          </w:rPr>
          <w:t>Slika 4.1: Podaci o artiklima</w:t>
        </w:r>
        <w:r>
          <w:rPr>
            <w:noProof/>
            <w:webHidden/>
          </w:rPr>
          <w:tab/>
        </w:r>
        <w:r>
          <w:rPr>
            <w:noProof/>
            <w:webHidden/>
          </w:rPr>
          <w:fldChar w:fldCharType="begin"/>
        </w:r>
        <w:r>
          <w:rPr>
            <w:noProof/>
            <w:webHidden/>
          </w:rPr>
          <w:instrText xml:space="preserve"> PAGEREF _Toc359967057 \h </w:instrText>
        </w:r>
        <w:r>
          <w:rPr>
            <w:noProof/>
            <w:webHidden/>
          </w:rPr>
        </w:r>
        <w:r>
          <w:rPr>
            <w:noProof/>
            <w:webHidden/>
          </w:rPr>
          <w:fldChar w:fldCharType="separate"/>
        </w:r>
        <w:r>
          <w:rPr>
            <w:noProof/>
            <w:webHidden/>
          </w:rPr>
          <w:t>32</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8" w:history="1">
        <w:r w:rsidRPr="00070663">
          <w:rPr>
            <w:rStyle w:val="Hyperlink"/>
            <w:noProof/>
          </w:rPr>
          <w:t>Slika 4.2: Mjerne jedinice</w:t>
        </w:r>
        <w:r>
          <w:rPr>
            <w:noProof/>
            <w:webHidden/>
          </w:rPr>
          <w:tab/>
        </w:r>
        <w:r>
          <w:rPr>
            <w:noProof/>
            <w:webHidden/>
          </w:rPr>
          <w:fldChar w:fldCharType="begin"/>
        </w:r>
        <w:r>
          <w:rPr>
            <w:noProof/>
            <w:webHidden/>
          </w:rPr>
          <w:instrText xml:space="preserve"> PAGEREF _Toc359967058 \h </w:instrText>
        </w:r>
        <w:r>
          <w:rPr>
            <w:noProof/>
            <w:webHidden/>
          </w:rPr>
        </w:r>
        <w:r>
          <w:rPr>
            <w:noProof/>
            <w:webHidden/>
          </w:rPr>
          <w:fldChar w:fldCharType="separate"/>
        </w:r>
        <w:r>
          <w:rPr>
            <w:noProof/>
            <w:webHidden/>
          </w:rPr>
          <w:t>32</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59" w:history="1">
        <w:r w:rsidRPr="00070663">
          <w:rPr>
            <w:rStyle w:val="Hyperlink"/>
            <w:noProof/>
          </w:rPr>
          <w:t>Slika 4.3: Korisnici</w:t>
        </w:r>
        <w:r>
          <w:rPr>
            <w:noProof/>
            <w:webHidden/>
          </w:rPr>
          <w:tab/>
        </w:r>
        <w:r>
          <w:rPr>
            <w:noProof/>
            <w:webHidden/>
          </w:rPr>
          <w:fldChar w:fldCharType="begin"/>
        </w:r>
        <w:r>
          <w:rPr>
            <w:noProof/>
            <w:webHidden/>
          </w:rPr>
          <w:instrText xml:space="preserve"> PAGEREF _Toc359967059 \h </w:instrText>
        </w:r>
        <w:r>
          <w:rPr>
            <w:noProof/>
            <w:webHidden/>
          </w:rPr>
        </w:r>
        <w:r>
          <w:rPr>
            <w:noProof/>
            <w:webHidden/>
          </w:rPr>
          <w:fldChar w:fldCharType="separate"/>
        </w:r>
        <w:r>
          <w:rPr>
            <w:noProof/>
            <w:webHidden/>
          </w:rPr>
          <w:t>32</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60" w:history="1">
        <w:r w:rsidRPr="00070663">
          <w:rPr>
            <w:rStyle w:val="Hyperlink"/>
            <w:noProof/>
          </w:rPr>
          <w:t>Slika 4.4: Dvorane</w:t>
        </w:r>
        <w:r>
          <w:rPr>
            <w:noProof/>
            <w:webHidden/>
          </w:rPr>
          <w:tab/>
        </w:r>
        <w:r>
          <w:rPr>
            <w:noProof/>
            <w:webHidden/>
          </w:rPr>
          <w:fldChar w:fldCharType="begin"/>
        </w:r>
        <w:r>
          <w:rPr>
            <w:noProof/>
            <w:webHidden/>
          </w:rPr>
          <w:instrText xml:space="preserve"> PAGEREF _Toc359967060 \h </w:instrText>
        </w:r>
        <w:r>
          <w:rPr>
            <w:noProof/>
            <w:webHidden/>
          </w:rPr>
        </w:r>
        <w:r>
          <w:rPr>
            <w:noProof/>
            <w:webHidden/>
          </w:rPr>
          <w:fldChar w:fldCharType="separate"/>
        </w:r>
        <w:r>
          <w:rPr>
            <w:noProof/>
            <w:webHidden/>
          </w:rPr>
          <w:t>33</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61" w:history="1">
        <w:r w:rsidRPr="00070663">
          <w:rPr>
            <w:rStyle w:val="Hyperlink"/>
            <w:noProof/>
          </w:rPr>
          <w:t>Slika 4.5: Filmovi</w:t>
        </w:r>
        <w:r>
          <w:rPr>
            <w:noProof/>
            <w:webHidden/>
          </w:rPr>
          <w:tab/>
        </w:r>
        <w:r>
          <w:rPr>
            <w:noProof/>
            <w:webHidden/>
          </w:rPr>
          <w:fldChar w:fldCharType="begin"/>
        </w:r>
        <w:r>
          <w:rPr>
            <w:noProof/>
            <w:webHidden/>
          </w:rPr>
          <w:instrText xml:space="preserve"> PAGEREF _Toc359967061 \h </w:instrText>
        </w:r>
        <w:r>
          <w:rPr>
            <w:noProof/>
            <w:webHidden/>
          </w:rPr>
        </w:r>
        <w:r>
          <w:rPr>
            <w:noProof/>
            <w:webHidden/>
          </w:rPr>
          <w:fldChar w:fldCharType="separate"/>
        </w:r>
        <w:r>
          <w:rPr>
            <w:noProof/>
            <w:webHidden/>
          </w:rPr>
          <w:t>33</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62" w:history="1">
        <w:r w:rsidRPr="00070663">
          <w:rPr>
            <w:rStyle w:val="Hyperlink"/>
            <w:noProof/>
          </w:rPr>
          <w:t>Slika 4.6: Žanrovi</w:t>
        </w:r>
        <w:r>
          <w:rPr>
            <w:noProof/>
            <w:webHidden/>
          </w:rPr>
          <w:tab/>
        </w:r>
        <w:r>
          <w:rPr>
            <w:noProof/>
            <w:webHidden/>
          </w:rPr>
          <w:fldChar w:fldCharType="begin"/>
        </w:r>
        <w:r>
          <w:rPr>
            <w:noProof/>
            <w:webHidden/>
          </w:rPr>
          <w:instrText xml:space="preserve"> PAGEREF _Toc359967062 \h </w:instrText>
        </w:r>
        <w:r>
          <w:rPr>
            <w:noProof/>
            <w:webHidden/>
          </w:rPr>
        </w:r>
        <w:r>
          <w:rPr>
            <w:noProof/>
            <w:webHidden/>
          </w:rPr>
          <w:fldChar w:fldCharType="separate"/>
        </w:r>
        <w:r>
          <w:rPr>
            <w:noProof/>
            <w:webHidden/>
          </w:rPr>
          <w:t>33</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63" w:history="1">
        <w:r w:rsidRPr="00070663">
          <w:rPr>
            <w:rStyle w:val="Hyperlink"/>
            <w:noProof/>
          </w:rPr>
          <w:t>Slika 4.7: film_zanr – spajanje tablica Film i Zanr</w:t>
        </w:r>
        <w:r>
          <w:rPr>
            <w:noProof/>
            <w:webHidden/>
          </w:rPr>
          <w:tab/>
        </w:r>
        <w:r>
          <w:rPr>
            <w:noProof/>
            <w:webHidden/>
          </w:rPr>
          <w:fldChar w:fldCharType="begin"/>
        </w:r>
        <w:r>
          <w:rPr>
            <w:noProof/>
            <w:webHidden/>
          </w:rPr>
          <w:instrText xml:space="preserve"> PAGEREF _Toc359967063 \h </w:instrText>
        </w:r>
        <w:r>
          <w:rPr>
            <w:noProof/>
            <w:webHidden/>
          </w:rPr>
        </w:r>
        <w:r>
          <w:rPr>
            <w:noProof/>
            <w:webHidden/>
          </w:rPr>
          <w:fldChar w:fldCharType="separate"/>
        </w:r>
        <w:r>
          <w:rPr>
            <w:noProof/>
            <w:webHidden/>
          </w:rPr>
          <w:t>34</w:t>
        </w:r>
        <w:r>
          <w:rPr>
            <w:noProof/>
            <w:webHidden/>
          </w:rPr>
          <w:fldChar w:fldCharType="end"/>
        </w:r>
      </w:hyperlink>
    </w:p>
    <w:p w:rsidR="000802EA" w:rsidRDefault="000802EA">
      <w:pPr>
        <w:pStyle w:val="TableofFigures"/>
        <w:tabs>
          <w:tab w:val="right" w:leader="dot" w:pos="9344"/>
        </w:tabs>
        <w:rPr>
          <w:rFonts w:asciiTheme="minorHAnsi" w:eastAsiaTheme="minorEastAsia" w:hAnsiTheme="minorHAnsi" w:cstheme="minorBidi"/>
          <w:noProof/>
          <w:sz w:val="22"/>
          <w:szCs w:val="22"/>
        </w:rPr>
      </w:pPr>
      <w:hyperlink w:anchor="_Toc359967064" w:history="1">
        <w:r w:rsidRPr="00070663">
          <w:rPr>
            <w:rStyle w:val="Hyperlink"/>
            <w:noProof/>
          </w:rPr>
          <w:t>Slika 4.8:  SQLite3 Command Shell – testiranje baze KinoDB.db3</w:t>
        </w:r>
        <w:r>
          <w:rPr>
            <w:noProof/>
            <w:webHidden/>
          </w:rPr>
          <w:tab/>
        </w:r>
        <w:r>
          <w:rPr>
            <w:noProof/>
            <w:webHidden/>
          </w:rPr>
          <w:fldChar w:fldCharType="begin"/>
        </w:r>
        <w:r>
          <w:rPr>
            <w:noProof/>
            <w:webHidden/>
          </w:rPr>
          <w:instrText xml:space="preserve"> PAGEREF _Toc359967064 \h </w:instrText>
        </w:r>
        <w:r>
          <w:rPr>
            <w:noProof/>
            <w:webHidden/>
          </w:rPr>
        </w:r>
        <w:r>
          <w:rPr>
            <w:noProof/>
            <w:webHidden/>
          </w:rPr>
          <w:fldChar w:fldCharType="separate"/>
        </w:r>
        <w:r>
          <w:rPr>
            <w:noProof/>
            <w:webHidden/>
          </w:rPr>
          <w:t>34</w:t>
        </w:r>
        <w:r>
          <w:rPr>
            <w:noProof/>
            <w:webHidden/>
          </w:rPr>
          <w:fldChar w:fldCharType="end"/>
        </w:r>
      </w:hyperlink>
    </w:p>
    <w:p w:rsidR="00A43647" w:rsidRDefault="00333D81" w:rsidP="00E53968">
      <w:pPr>
        <w:pStyle w:val="TableofFigures"/>
        <w:tabs>
          <w:tab w:val="right" w:leader="dot" w:pos="9344"/>
        </w:tabs>
        <w:spacing w:before="240" w:after="240" w:line="360" w:lineRule="auto"/>
      </w:pPr>
      <w:r>
        <w:rPr>
          <w:b/>
          <w:bCs/>
          <w:noProof/>
          <w:lang w:val="en-US"/>
        </w:rPr>
        <w:fldChar w:fldCharType="end"/>
      </w:r>
      <w:bookmarkEnd w:id="47"/>
      <w:bookmarkEnd w:id="48"/>
      <w:bookmarkEnd w:id="49"/>
      <w:bookmarkEnd w:id="50"/>
      <w:bookmarkEnd w:id="51"/>
      <w:bookmarkEnd w:id="52"/>
      <w:bookmarkEnd w:id="53"/>
    </w:p>
    <w:sectPr w:rsidR="00A43647" w:rsidSect="00A431FB">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AFA" w:rsidRDefault="005C7AFA">
      <w:r>
        <w:separator/>
      </w:r>
    </w:p>
  </w:endnote>
  <w:endnote w:type="continuationSeparator" w:id="0">
    <w:p w:rsidR="005C7AFA" w:rsidRDefault="005C7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68D" w:rsidRDefault="0090468D"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0802EA">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68D" w:rsidRDefault="0090468D"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0802EA">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AFA" w:rsidRDefault="005C7AFA">
      <w:r>
        <w:separator/>
      </w:r>
    </w:p>
  </w:footnote>
  <w:footnote w:type="continuationSeparator" w:id="0">
    <w:p w:rsidR="005C7AFA" w:rsidRDefault="005C7A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68D" w:rsidRDefault="009046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68D" w:rsidRDefault="009046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0AB56CF2"/>
    <w:multiLevelType w:val="hybridMultilevel"/>
    <w:tmpl w:val="8188E59E"/>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nsid w:val="0DF36415"/>
    <w:multiLevelType w:val="hybridMultilevel"/>
    <w:tmpl w:val="6FD24FF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nsid w:val="18094FE7"/>
    <w:multiLevelType w:val="multilevel"/>
    <w:tmpl w:val="041A001D"/>
    <w:numStyleLink w:val="Natuknice"/>
  </w:abstractNum>
  <w:abstractNum w:abstractNumId="15">
    <w:nsid w:val="2711765B"/>
    <w:multiLevelType w:val="hybridMultilevel"/>
    <w:tmpl w:val="AE3E27F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A9966BE"/>
    <w:multiLevelType w:val="multilevel"/>
    <w:tmpl w:val="C5B2B2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3A016B7A"/>
    <w:multiLevelType w:val="multilevel"/>
    <w:tmpl w:val="AC12DC8C"/>
    <w:numStyleLink w:val="Literatura"/>
  </w:abstractNum>
  <w:abstractNum w:abstractNumId="19">
    <w:nsid w:val="415C34BB"/>
    <w:multiLevelType w:val="hybridMultilevel"/>
    <w:tmpl w:val="5D68FC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0">
    <w:nsid w:val="45E1194B"/>
    <w:multiLevelType w:val="hybridMultilevel"/>
    <w:tmpl w:val="2808140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nsid w:val="49CB294E"/>
    <w:multiLevelType w:val="hybridMultilevel"/>
    <w:tmpl w:val="F60E0042"/>
    <w:lvl w:ilvl="0" w:tplc="7A4E6966">
      <w:start w:val="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7DB238D"/>
    <w:multiLevelType w:val="hybridMultilevel"/>
    <w:tmpl w:val="441073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25"/>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6"/>
  </w:num>
  <w:num w:numId="16">
    <w:abstractNumId w:val="23"/>
  </w:num>
  <w:num w:numId="17">
    <w:abstractNumId w:val="18"/>
  </w:num>
  <w:num w:numId="18">
    <w:abstractNumId w:val="20"/>
  </w:num>
  <w:num w:numId="19">
    <w:abstractNumId w:val="17"/>
  </w:num>
  <w:num w:numId="20">
    <w:abstractNumId w:val="12"/>
  </w:num>
  <w:num w:numId="21">
    <w:abstractNumId w:val="15"/>
  </w:num>
  <w:num w:numId="22">
    <w:abstractNumId w:val="14"/>
  </w:num>
  <w:num w:numId="23">
    <w:abstractNumId w:val="24"/>
  </w:num>
  <w:num w:numId="24">
    <w:abstractNumId w:val="22"/>
  </w:num>
  <w:num w:numId="25">
    <w:abstractNumId w:val="11"/>
  </w:num>
  <w:num w:numId="2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EF5"/>
    <w:rsid w:val="00000752"/>
    <w:rsid w:val="00001844"/>
    <w:rsid w:val="00001BA4"/>
    <w:rsid w:val="00004F88"/>
    <w:rsid w:val="00005FCB"/>
    <w:rsid w:val="00014EFF"/>
    <w:rsid w:val="0001755E"/>
    <w:rsid w:val="00020097"/>
    <w:rsid w:val="0002269D"/>
    <w:rsid w:val="000226D9"/>
    <w:rsid w:val="00023CD7"/>
    <w:rsid w:val="00027970"/>
    <w:rsid w:val="00034C4C"/>
    <w:rsid w:val="00036664"/>
    <w:rsid w:val="00036D05"/>
    <w:rsid w:val="000377E9"/>
    <w:rsid w:val="0004625E"/>
    <w:rsid w:val="00051833"/>
    <w:rsid w:val="00051E4E"/>
    <w:rsid w:val="00053D1B"/>
    <w:rsid w:val="0005446E"/>
    <w:rsid w:val="0005528C"/>
    <w:rsid w:val="000567AB"/>
    <w:rsid w:val="00057E0C"/>
    <w:rsid w:val="000607E9"/>
    <w:rsid w:val="0006193C"/>
    <w:rsid w:val="00063BFC"/>
    <w:rsid w:val="000670CE"/>
    <w:rsid w:val="0007469F"/>
    <w:rsid w:val="000754E2"/>
    <w:rsid w:val="0007614C"/>
    <w:rsid w:val="000802EA"/>
    <w:rsid w:val="00084BB6"/>
    <w:rsid w:val="00084E2F"/>
    <w:rsid w:val="00086B53"/>
    <w:rsid w:val="000926B4"/>
    <w:rsid w:val="000932E7"/>
    <w:rsid w:val="00096A85"/>
    <w:rsid w:val="000974DB"/>
    <w:rsid w:val="000A0284"/>
    <w:rsid w:val="000A079E"/>
    <w:rsid w:val="000A08DE"/>
    <w:rsid w:val="000A1E45"/>
    <w:rsid w:val="000A24F0"/>
    <w:rsid w:val="000A25C1"/>
    <w:rsid w:val="000A62D4"/>
    <w:rsid w:val="000B1664"/>
    <w:rsid w:val="000B18FE"/>
    <w:rsid w:val="000B4FA2"/>
    <w:rsid w:val="000B5806"/>
    <w:rsid w:val="000C04D7"/>
    <w:rsid w:val="000C24A5"/>
    <w:rsid w:val="000C5239"/>
    <w:rsid w:val="000C6071"/>
    <w:rsid w:val="000D2654"/>
    <w:rsid w:val="000D41B8"/>
    <w:rsid w:val="000D43E5"/>
    <w:rsid w:val="000D50A9"/>
    <w:rsid w:val="000D5191"/>
    <w:rsid w:val="000D67F6"/>
    <w:rsid w:val="000D788B"/>
    <w:rsid w:val="000E1B04"/>
    <w:rsid w:val="000E2C76"/>
    <w:rsid w:val="000E601F"/>
    <w:rsid w:val="000E6154"/>
    <w:rsid w:val="000E7E52"/>
    <w:rsid w:val="000F00BE"/>
    <w:rsid w:val="000F086E"/>
    <w:rsid w:val="000F5492"/>
    <w:rsid w:val="00100613"/>
    <w:rsid w:val="00100C26"/>
    <w:rsid w:val="0010224D"/>
    <w:rsid w:val="00110A42"/>
    <w:rsid w:val="00110ADF"/>
    <w:rsid w:val="001114C9"/>
    <w:rsid w:val="001177AF"/>
    <w:rsid w:val="00120917"/>
    <w:rsid w:val="001212FB"/>
    <w:rsid w:val="00122249"/>
    <w:rsid w:val="00122DF6"/>
    <w:rsid w:val="00125EFA"/>
    <w:rsid w:val="0012625A"/>
    <w:rsid w:val="00133978"/>
    <w:rsid w:val="00134251"/>
    <w:rsid w:val="0013599E"/>
    <w:rsid w:val="00135BA7"/>
    <w:rsid w:val="00136144"/>
    <w:rsid w:val="00136376"/>
    <w:rsid w:val="00137C5E"/>
    <w:rsid w:val="001403D0"/>
    <w:rsid w:val="00140E9C"/>
    <w:rsid w:val="0014109A"/>
    <w:rsid w:val="0014636B"/>
    <w:rsid w:val="001477C4"/>
    <w:rsid w:val="0015339E"/>
    <w:rsid w:val="0015594E"/>
    <w:rsid w:val="00156703"/>
    <w:rsid w:val="00163809"/>
    <w:rsid w:val="00165FB7"/>
    <w:rsid w:val="00167E81"/>
    <w:rsid w:val="001711FC"/>
    <w:rsid w:val="00171641"/>
    <w:rsid w:val="00174FF1"/>
    <w:rsid w:val="00175C1D"/>
    <w:rsid w:val="00181211"/>
    <w:rsid w:val="00181DBB"/>
    <w:rsid w:val="00181DD0"/>
    <w:rsid w:val="00184A4D"/>
    <w:rsid w:val="00185657"/>
    <w:rsid w:val="00185EC2"/>
    <w:rsid w:val="00186767"/>
    <w:rsid w:val="00190234"/>
    <w:rsid w:val="00190684"/>
    <w:rsid w:val="00192D06"/>
    <w:rsid w:val="001939F5"/>
    <w:rsid w:val="00194ABB"/>
    <w:rsid w:val="001A39AE"/>
    <w:rsid w:val="001A6981"/>
    <w:rsid w:val="001A767F"/>
    <w:rsid w:val="001A795E"/>
    <w:rsid w:val="001B2166"/>
    <w:rsid w:val="001B23DE"/>
    <w:rsid w:val="001B3BA4"/>
    <w:rsid w:val="001B4D34"/>
    <w:rsid w:val="001B5B0A"/>
    <w:rsid w:val="001B71B7"/>
    <w:rsid w:val="001B75EC"/>
    <w:rsid w:val="001C0991"/>
    <w:rsid w:val="001D0285"/>
    <w:rsid w:val="001D31D7"/>
    <w:rsid w:val="001D43C8"/>
    <w:rsid w:val="001E1F80"/>
    <w:rsid w:val="001F1AC3"/>
    <w:rsid w:val="001F3A97"/>
    <w:rsid w:val="001F6019"/>
    <w:rsid w:val="001F7CC2"/>
    <w:rsid w:val="00200D48"/>
    <w:rsid w:val="00201FCC"/>
    <w:rsid w:val="00203D97"/>
    <w:rsid w:val="002046E0"/>
    <w:rsid w:val="00206F6D"/>
    <w:rsid w:val="00210FE6"/>
    <w:rsid w:val="00211E50"/>
    <w:rsid w:val="002132AD"/>
    <w:rsid w:val="0021448C"/>
    <w:rsid w:val="00233296"/>
    <w:rsid w:val="00233563"/>
    <w:rsid w:val="00234A93"/>
    <w:rsid w:val="00234B46"/>
    <w:rsid w:val="0023573F"/>
    <w:rsid w:val="00242B8D"/>
    <w:rsid w:val="00243427"/>
    <w:rsid w:val="0024372F"/>
    <w:rsid w:val="00243926"/>
    <w:rsid w:val="00251D1A"/>
    <w:rsid w:val="00255246"/>
    <w:rsid w:val="00255371"/>
    <w:rsid w:val="00261807"/>
    <w:rsid w:val="0026441B"/>
    <w:rsid w:val="0026611E"/>
    <w:rsid w:val="00272289"/>
    <w:rsid w:val="00276988"/>
    <w:rsid w:val="002809FC"/>
    <w:rsid w:val="00283EF1"/>
    <w:rsid w:val="00286E41"/>
    <w:rsid w:val="00292EAA"/>
    <w:rsid w:val="00292FBE"/>
    <w:rsid w:val="00294A74"/>
    <w:rsid w:val="00294A78"/>
    <w:rsid w:val="002979EF"/>
    <w:rsid w:val="002A031B"/>
    <w:rsid w:val="002A050E"/>
    <w:rsid w:val="002A1FF4"/>
    <w:rsid w:val="002A37EC"/>
    <w:rsid w:val="002A4EE6"/>
    <w:rsid w:val="002B0AA8"/>
    <w:rsid w:val="002B1A95"/>
    <w:rsid w:val="002B38CB"/>
    <w:rsid w:val="002B4B7E"/>
    <w:rsid w:val="002C0295"/>
    <w:rsid w:val="002C471E"/>
    <w:rsid w:val="002C779D"/>
    <w:rsid w:val="002D10FC"/>
    <w:rsid w:val="002D1D89"/>
    <w:rsid w:val="002D72C6"/>
    <w:rsid w:val="002E0F46"/>
    <w:rsid w:val="002E12D7"/>
    <w:rsid w:val="002E723E"/>
    <w:rsid w:val="002E7FA6"/>
    <w:rsid w:val="002F16A8"/>
    <w:rsid w:val="002F236F"/>
    <w:rsid w:val="002F2F5B"/>
    <w:rsid w:val="002F3112"/>
    <w:rsid w:val="002F764B"/>
    <w:rsid w:val="00300451"/>
    <w:rsid w:val="00300EBA"/>
    <w:rsid w:val="00303CA8"/>
    <w:rsid w:val="00304779"/>
    <w:rsid w:val="0031078C"/>
    <w:rsid w:val="003114F0"/>
    <w:rsid w:val="0031162C"/>
    <w:rsid w:val="00313CBE"/>
    <w:rsid w:val="00313D33"/>
    <w:rsid w:val="00313EAA"/>
    <w:rsid w:val="00315E1C"/>
    <w:rsid w:val="00316075"/>
    <w:rsid w:val="003206D0"/>
    <w:rsid w:val="00320D7B"/>
    <w:rsid w:val="00321EFA"/>
    <w:rsid w:val="00322C42"/>
    <w:rsid w:val="00324693"/>
    <w:rsid w:val="00324D19"/>
    <w:rsid w:val="00325707"/>
    <w:rsid w:val="0032778C"/>
    <w:rsid w:val="00327C93"/>
    <w:rsid w:val="003311DD"/>
    <w:rsid w:val="0033191D"/>
    <w:rsid w:val="00333D81"/>
    <w:rsid w:val="00336C26"/>
    <w:rsid w:val="00337503"/>
    <w:rsid w:val="00340D0F"/>
    <w:rsid w:val="0034366C"/>
    <w:rsid w:val="00345417"/>
    <w:rsid w:val="003468F5"/>
    <w:rsid w:val="00351635"/>
    <w:rsid w:val="00353947"/>
    <w:rsid w:val="00354019"/>
    <w:rsid w:val="00354D11"/>
    <w:rsid w:val="00355868"/>
    <w:rsid w:val="00357464"/>
    <w:rsid w:val="00357F17"/>
    <w:rsid w:val="00365125"/>
    <w:rsid w:val="003665A3"/>
    <w:rsid w:val="00367DFA"/>
    <w:rsid w:val="003727BD"/>
    <w:rsid w:val="00376EF5"/>
    <w:rsid w:val="003807F7"/>
    <w:rsid w:val="0038649A"/>
    <w:rsid w:val="003871D9"/>
    <w:rsid w:val="00387F86"/>
    <w:rsid w:val="003928CE"/>
    <w:rsid w:val="0039387C"/>
    <w:rsid w:val="0039692E"/>
    <w:rsid w:val="003A198D"/>
    <w:rsid w:val="003A1A88"/>
    <w:rsid w:val="003A2982"/>
    <w:rsid w:val="003A367B"/>
    <w:rsid w:val="003A3B37"/>
    <w:rsid w:val="003A467C"/>
    <w:rsid w:val="003A4BDF"/>
    <w:rsid w:val="003B15EC"/>
    <w:rsid w:val="003B2475"/>
    <w:rsid w:val="003B6091"/>
    <w:rsid w:val="003C0072"/>
    <w:rsid w:val="003C2C16"/>
    <w:rsid w:val="003C669F"/>
    <w:rsid w:val="003C6C91"/>
    <w:rsid w:val="003D1234"/>
    <w:rsid w:val="003D726C"/>
    <w:rsid w:val="003D7D10"/>
    <w:rsid w:val="003E60FC"/>
    <w:rsid w:val="003F1AB4"/>
    <w:rsid w:val="003F2D22"/>
    <w:rsid w:val="003F30A4"/>
    <w:rsid w:val="003F359A"/>
    <w:rsid w:val="00400590"/>
    <w:rsid w:val="0040197B"/>
    <w:rsid w:val="00403E10"/>
    <w:rsid w:val="004102CC"/>
    <w:rsid w:val="0041233C"/>
    <w:rsid w:val="00412F0A"/>
    <w:rsid w:val="00413CAE"/>
    <w:rsid w:val="00414DA4"/>
    <w:rsid w:val="00424DF0"/>
    <w:rsid w:val="0042681D"/>
    <w:rsid w:val="00426BD8"/>
    <w:rsid w:val="00432EF3"/>
    <w:rsid w:val="00433095"/>
    <w:rsid w:val="00433C2E"/>
    <w:rsid w:val="00435E3E"/>
    <w:rsid w:val="00435F95"/>
    <w:rsid w:val="00437740"/>
    <w:rsid w:val="00441C6A"/>
    <w:rsid w:val="00445F43"/>
    <w:rsid w:val="00446F6C"/>
    <w:rsid w:val="004515E4"/>
    <w:rsid w:val="00462122"/>
    <w:rsid w:val="00462572"/>
    <w:rsid w:val="004644B3"/>
    <w:rsid w:val="00464D1E"/>
    <w:rsid w:val="00465360"/>
    <w:rsid w:val="00467734"/>
    <w:rsid w:val="00467BE2"/>
    <w:rsid w:val="004700D0"/>
    <w:rsid w:val="00471951"/>
    <w:rsid w:val="00472501"/>
    <w:rsid w:val="00474E98"/>
    <w:rsid w:val="00475D9D"/>
    <w:rsid w:val="00477446"/>
    <w:rsid w:val="00482058"/>
    <w:rsid w:val="00482223"/>
    <w:rsid w:val="00483D4C"/>
    <w:rsid w:val="00486447"/>
    <w:rsid w:val="00494520"/>
    <w:rsid w:val="00496C58"/>
    <w:rsid w:val="004A221C"/>
    <w:rsid w:val="004A5178"/>
    <w:rsid w:val="004B1561"/>
    <w:rsid w:val="004B2476"/>
    <w:rsid w:val="004B5443"/>
    <w:rsid w:val="004B6815"/>
    <w:rsid w:val="004C1940"/>
    <w:rsid w:val="004C256C"/>
    <w:rsid w:val="004C2BEE"/>
    <w:rsid w:val="004C32C7"/>
    <w:rsid w:val="004C44B0"/>
    <w:rsid w:val="004C4589"/>
    <w:rsid w:val="004C61A2"/>
    <w:rsid w:val="004C7299"/>
    <w:rsid w:val="004D36A4"/>
    <w:rsid w:val="004D7243"/>
    <w:rsid w:val="004E27EF"/>
    <w:rsid w:val="004E6F37"/>
    <w:rsid w:val="004F3791"/>
    <w:rsid w:val="004F399A"/>
    <w:rsid w:val="004F509B"/>
    <w:rsid w:val="004F5213"/>
    <w:rsid w:val="004F5C63"/>
    <w:rsid w:val="005002FA"/>
    <w:rsid w:val="00500477"/>
    <w:rsid w:val="00502085"/>
    <w:rsid w:val="005033DA"/>
    <w:rsid w:val="00503BC6"/>
    <w:rsid w:val="00504FBE"/>
    <w:rsid w:val="005053E6"/>
    <w:rsid w:val="00505BEF"/>
    <w:rsid w:val="00507582"/>
    <w:rsid w:val="00507CF7"/>
    <w:rsid w:val="00510A4A"/>
    <w:rsid w:val="00511263"/>
    <w:rsid w:val="00514D86"/>
    <w:rsid w:val="00515A0D"/>
    <w:rsid w:val="00516818"/>
    <w:rsid w:val="00517E50"/>
    <w:rsid w:val="00521398"/>
    <w:rsid w:val="00524B4D"/>
    <w:rsid w:val="00527055"/>
    <w:rsid w:val="00527980"/>
    <w:rsid w:val="005310AF"/>
    <w:rsid w:val="0053493B"/>
    <w:rsid w:val="00534E52"/>
    <w:rsid w:val="005378CC"/>
    <w:rsid w:val="005419F5"/>
    <w:rsid w:val="0054610E"/>
    <w:rsid w:val="005502C8"/>
    <w:rsid w:val="00552EA5"/>
    <w:rsid w:val="0056126D"/>
    <w:rsid w:val="00564247"/>
    <w:rsid w:val="00565031"/>
    <w:rsid w:val="005650B6"/>
    <w:rsid w:val="0057420C"/>
    <w:rsid w:val="005746BA"/>
    <w:rsid w:val="00580084"/>
    <w:rsid w:val="00582C5B"/>
    <w:rsid w:val="005844FE"/>
    <w:rsid w:val="005866DD"/>
    <w:rsid w:val="0058747C"/>
    <w:rsid w:val="00587507"/>
    <w:rsid w:val="00591679"/>
    <w:rsid w:val="0059601C"/>
    <w:rsid w:val="00596BE2"/>
    <w:rsid w:val="005A017C"/>
    <w:rsid w:val="005A496A"/>
    <w:rsid w:val="005B0508"/>
    <w:rsid w:val="005B3E03"/>
    <w:rsid w:val="005B4EC8"/>
    <w:rsid w:val="005B7272"/>
    <w:rsid w:val="005B7E4E"/>
    <w:rsid w:val="005C01A9"/>
    <w:rsid w:val="005C030A"/>
    <w:rsid w:val="005C07C0"/>
    <w:rsid w:val="005C159A"/>
    <w:rsid w:val="005C37B3"/>
    <w:rsid w:val="005C3B2B"/>
    <w:rsid w:val="005C4062"/>
    <w:rsid w:val="005C4AE8"/>
    <w:rsid w:val="005C7AFA"/>
    <w:rsid w:val="005E056F"/>
    <w:rsid w:val="005E05FA"/>
    <w:rsid w:val="005E0C50"/>
    <w:rsid w:val="005E0F3E"/>
    <w:rsid w:val="005E1487"/>
    <w:rsid w:val="005E1637"/>
    <w:rsid w:val="005E4880"/>
    <w:rsid w:val="005E4C14"/>
    <w:rsid w:val="005E6BA6"/>
    <w:rsid w:val="005F4F6F"/>
    <w:rsid w:val="005F72B2"/>
    <w:rsid w:val="00607445"/>
    <w:rsid w:val="006118AC"/>
    <w:rsid w:val="00611F8A"/>
    <w:rsid w:val="00614969"/>
    <w:rsid w:val="00614B9B"/>
    <w:rsid w:val="00617148"/>
    <w:rsid w:val="0062246B"/>
    <w:rsid w:val="00623638"/>
    <w:rsid w:val="00625F4A"/>
    <w:rsid w:val="00627027"/>
    <w:rsid w:val="00635095"/>
    <w:rsid w:val="0063658C"/>
    <w:rsid w:val="00641774"/>
    <w:rsid w:val="006421D7"/>
    <w:rsid w:val="00642793"/>
    <w:rsid w:val="00644352"/>
    <w:rsid w:val="00646947"/>
    <w:rsid w:val="0064716C"/>
    <w:rsid w:val="006478A7"/>
    <w:rsid w:val="0065156A"/>
    <w:rsid w:val="00652A72"/>
    <w:rsid w:val="0065374B"/>
    <w:rsid w:val="0065458F"/>
    <w:rsid w:val="00654CE9"/>
    <w:rsid w:val="006555FB"/>
    <w:rsid w:val="00655C32"/>
    <w:rsid w:val="00656146"/>
    <w:rsid w:val="006603F4"/>
    <w:rsid w:val="00660C08"/>
    <w:rsid w:val="00671771"/>
    <w:rsid w:val="0067406A"/>
    <w:rsid w:val="006740E1"/>
    <w:rsid w:val="00676B0D"/>
    <w:rsid w:val="00676FF5"/>
    <w:rsid w:val="00680404"/>
    <w:rsid w:val="00680C57"/>
    <w:rsid w:val="00681832"/>
    <w:rsid w:val="0069557A"/>
    <w:rsid w:val="00696ACE"/>
    <w:rsid w:val="006A09E2"/>
    <w:rsid w:val="006A129B"/>
    <w:rsid w:val="006A1811"/>
    <w:rsid w:val="006A2FCD"/>
    <w:rsid w:val="006A4AD3"/>
    <w:rsid w:val="006A4CFC"/>
    <w:rsid w:val="006A677F"/>
    <w:rsid w:val="006B12B3"/>
    <w:rsid w:val="006B144A"/>
    <w:rsid w:val="006B3332"/>
    <w:rsid w:val="006B509E"/>
    <w:rsid w:val="006C092D"/>
    <w:rsid w:val="006C1545"/>
    <w:rsid w:val="006C1FD8"/>
    <w:rsid w:val="006C442E"/>
    <w:rsid w:val="006C6C23"/>
    <w:rsid w:val="006D167C"/>
    <w:rsid w:val="006D22DE"/>
    <w:rsid w:val="006D2E57"/>
    <w:rsid w:val="006D414D"/>
    <w:rsid w:val="006D4732"/>
    <w:rsid w:val="006D4750"/>
    <w:rsid w:val="006D6874"/>
    <w:rsid w:val="006E0679"/>
    <w:rsid w:val="006E2B2A"/>
    <w:rsid w:val="006F2A37"/>
    <w:rsid w:val="006F2C88"/>
    <w:rsid w:val="006F48D4"/>
    <w:rsid w:val="006F5152"/>
    <w:rsid w:val="007012F7"/>
    <w:rsid w:val="00701881"/>
    <w:rsid w:val="007050FA"/>
    <w:rsid w:val="00707BF2"/>
    <w:rsid w:val="0071066F"/>
    <w:rsid w:val="0071511C"/>
    <w:rsid w:val="0071516B"/>
    <w:rsid w:val="0071522E"/>
    <w:rsid w:val="00715483"/>
    <w:rsid w:val="00717285"/>
    <w:rsid w:val="0071786B"/>
    <w:rsid w:val="00723FF8"/>
    <w:rsid w:val="00726EDD"/>
    <w:rsid w:val="0073212B"/>
    <w:rsid w:val="0073331E"/>
    <w:rsid w:val="007353D3"/>
    <w:rsid w:val="00735AA9"/>
    <w:rsid w:val="00735DFB"/>
    <w:rsid w:val="00736923"/>
    <w:rsid w:val="00740EEB"/>
    <w:rsid w:val="00741D6D"/>
    <w:rsid w:val="00743C61"/>
    <w:rsid w:val="00745EC7"/>
    <w:rsid w:val="00747D57"/>
    <w:rsid w:val="00752754"/>
    <w:rsid w:val="00760071"/>
    <w:rsid w:val="00765AD7"/>
    <w:rsid w:val="00766FE3"/>
    <w:rsid w:val="007778B8"/>
    <w:rsid w:val="00777DC0"/>
    <w:rsid w:val="007824E4"/>
    <w:rsid w:val="0078291F"/>
    <w:rsid w:val="007837C4"/>
    <w:rsid w:val="00790234"/>
    <w:rsid w:val="00795303"/>
    <w:rsid w:val="0079778C"/>
    <w:rsid w:val="007A023E"/>
    <w:rsid w:val="007A0BCD"/>
    <w:rsid w:val="007A3193"/>
    <w:rsid w:val="007A3784"/>
    <w:rsid w:val="007A6F39"/>
    <w:rsid w:val="007B3B8C"/>
    <w:rsid w:val="007B3FC6"/>
    <w:rsid w:val="007D2372"/>
    <w:rsid w:val="007D2441"/>
    <w:rsid w:val="007D3857"/>
    <w:rsid w:val="007E3F24"/>
    <w:rsid w:val="007E3F4F"/>
    <w:rsid w:val="007E544A"/>
    <w:rsid w:val="007E6017"/>
    <w:rsid w:val="007E6455"/>
    <w:rsid w:val="007F041B"/>
    <w:rsid w:val="007F0D53"/>
    <w:rsid w:val="007F39FE"/>
    <w:rsid w:val="007F4322"/>
    <w:rsid w:val="007F527A"/>
    <w:rsid w:val="007F5F48"/>
    <w:rsid w:val="0080125B"/>
    <w:rsid w:val="00803516"/>
    <w:rsid w:val="00803FF0"/>
    <w:rsid w:val="008051B3"/>
    <w:rsid w:val="0080742E"/>
    <w:rsid w:val="00807EBA"/>
    <w:rsid w:val="008120B4"/>
    <w:rsid w:val="00816176"/>
    <w:rsid w:val="00820A54"/>
    <w:rsid w:val="008243D2"/>
    <w:rsid w:val="0083611B"/>
    <w:rsid w:val="00851FF9"/>
    <w:rsid w:val="00854F01"/>
    <w:rsid w:val="0085540E"/>
    <w:rsid w:val="00855858"/>
    <w:rsid w:val="00857045"/>
    <w:rsid w:val="00857AAC"/>
    <w:rsid w:val="00860604"/>
    <w:rsid w:val="00860F1E"/>
    <w:rsid w:val="00861F80"/>
    <w:rsid w:val="00865413"/>
    <w:rsid w:val="00866B51"/>
    <w:rsid w:val="0087017B"/>
    <w:rsid w:val="008705F9"/>
    <w:rsid w:val="008715D8"/>
    <w:rsid w:val="00873A86"/>
    <w:rsid w:val="00881C35"/>
    <w:rsid w:val="00882EA9"/>
    <w:rsid w:val="0088362E"/>
    <w:rsid w:val="00883FC7"/>
    <w:rsid w:val="008852B6"/>
    <w:rsid w:val="00890327"/>
    <w:rsid w:val="008A03E8"/>
    <w:rsid w:val="008A1CCC"/>
    <w:rsid w:val="008A5D26"/>
    <w:rsid w:val="008B0996"/>
    <w:rsid w:val="008B1BC9"/>
    <w:rsid w:val="008B7D55"/>
    <w:rsid w:val="008C04BB"/>
    <w:rsid w:val="008C2395"/>
    <w:rsid w:val="008C6B9A"/>
    <w:rsid w:val="008C79A2"/>
    <w:rsid w:val="008D1522"/>
    <w:rsid w:val="008D1AF0"/>
    <w:rsid w:val="008D36CE"/>
    <w:rsid w:val="008E2490"/>
    <w:rsid w:val="008E56AD"/>
    <w:rsid w:val="008E62D5"/>
    <w:rsid w:val="008F21AA"/>
    <w:rsid w:val="008F44EC"/>
    <w:rsid w:val="008F4E51"/>
    <w:rsid w:val="008F6109"/>
    <w:rsid w:val="008F6680"/>
    <w:rsid w:val="008F7E87"/>
    <w:rsid w:val="009017E6"/>
    <w:rsid w:val="009030A7"/>
    <w:rsid w:val="00903282"/>
    <w:rsid w:val="0090468D"/>
    <w:rsid w:val="00906178"/>
    <w:rsid w:val="00913BDF"/>
    <w:rsid w:val="00914C83"/>
    <w:rsid w:val="0091774A"/>
    <w:rsid w:val="00931E04"/>
    <w:rsid w:val="0093503D"/>
    <w:rsid w:val="00935608"/>
    <w:rsid w:val="00936C05"/>
    <w:rsid w:val="009407A5"/>
    <w:rsid w:val="009427A9"/>
    <w:rsid w:val="00944B5F"/>
    <w:rsid w:val="00945AD0"/>
    <w:rsid w:val="00946B44"/>
    <w:rsid w:val="00947D9E"/>
    <w:rsid w:val="009549CB"/>
    <w:rsid w:val="0095691C"/>
    <w:rsid w:val="009574A5"/>
    <w:rsid w:val="0096417D"/>
    <w:rsid w:val="00967ED7"/>
    <w:rsid w:val="00971774"/>
    <w:rsid w:val="00973D4D"/>
    <w:rsid w:val="00973DCC"/>
    <w:rsid w:val="00974265"/>
    <w:rsid w:val="00975118"/>
    <w:rsid w:val="00977F40"/>
    <w:rsid w:val="00981B90"/>
    <w:rsid w:val="00981CC9"/>
    <w:rsid w:val="00982399"/>
    <w:rsid w:val="00986ECF"/>
    <w:rsid w:val="00992A71"/>
    <w:rsid w:val="009A293F"/>
    <w:rsid w:val="009A2F6B"/>
    <w:rsid w:val="009A3755"/>
    <w:rsid w:val="009A4E3A"/>
    <w:rsid w:val="009A767D"/>
    <w:rsid w:val="009B13BB"/>
    <w:rsid w:val="009B159F"/>
    <w:rsid w:val="009B6ED1"/>
    <w:rsid w:val="009C02D3"/>
    <w:rsid w:val="009C0AB9"/>
    <w:rsid w:val="009C1394"/>
    <w:rsid w:val="009C5F87"/>
    <w:rsid w:val="009E1D03"/>
    <w:rsid w:val="009E363C"/>
    <w:rsid w:val="009F1C94"/>
    <w:rsid w:val="009F4F34"/>
    <w:rsid w:val="009F68C3"/>
    <w:rsid w:val="009F6B3D"/>
    <w:rsid w:val="00A00B14"/>
    <w:rsid w:val="00A023BE"/>
    <w:rsid w:val="00A03398"/>
    <w:rsid w:val="00A033CB"/>
    <w:rsid w:val="00A05ACA"/>
    <w:rsid w:val="00A06998"/>
    <w:rsid w:val="00A10FCF"/>
    <w:rsid w:val="00A11217"/>
    <w:rsid w:val="00A13564"/>
    <w:rsid w:val="00A1386C"/>
    <w:rsid w:val="00A143AB"/>
    <w:rsid w:val="00A15F25"/>
    <w:rsid w:val="00A20E15"/>
    <w:rsid w:val="00A20EFB"/>
    <w:rsid w:val="00A21C5C"/>
    <w:rsid w:val="00A21CD9"/>
    <w:rsid w:val="00A23D43"/>
    <w:rsid w:val="00A241B9"/>
    <w:rsid w:val="00A26816"/>
    <w:rsid w:val="00A26F4A"/>
    <w:rsid w:val="00A310DE"/>
    <w:rsid w:val="00A311F3"/>
    <w:rsid w:val="00A31595"/>
    <w:rsid w:val="00A3226B"/>
    <w:rsid w:val="00A33A7A"/>
    <w:rsid w:val="00A431FB"/>
    <w:rsid w:val="00A43647"/>
    <w:rsid w:val="00A453B4"/>
    <w:rsid w:val="00A570A6"/>
    <w:rsid w:val="00A5739F"/>
    <w:rsid w:val="00A63144"/>
    <w:rsid w:val="00A64CB7"/>
    <w:rsid w:val="00A71BFE"/>
    <w:rsid w:val="00A72D65"/>
    <w:rsid w:val="00A72E9B"/>
    <w:rsid w:val="00A753C3"/>
    <w:rsid w:val="00A768EF"/>
    <w:rsid w:val="00A81E61"/>
    <w:rsid w:val="00A83C86"/>
    <w:rsid w:val="00A84101"/>
    <w:rsid w:val="00A846C0"/>
    <w:rsid w:val="00A8646E"/>
    <w:rsid w:val="00A865E5"/>
    <w:rsid w:val="00A869E7"/>
    <w:rsid w:val="00A87B47"/>
    <w:rsid w:val="00A907E0"/>
    <w:rsid w:val="00A915E6"/>
    <w:rsid w:val="00A916A4"/>
    <w:rsid w:val="00AA17DB"/>
    <w:rsid w:val="00AA1A43"/>
    <w:rsid w:val="00AA6D4C"/>
    <w:rsid w:val="00AA7DED"/>
    <w:rsid w:val="00AB15EA"/>
    <w:rsid w:val="00AB1957"/>
    <w:rsid w:val="00AB2247"/>
    <w:rsid w:val="00AB6EF0"/>
    <w:rsid w:val="00AC0DE2"/>
    <w:rsid w:val="00AC28F8"/>
    <w:rsid w:val="00AC67FD"/>
    <w:rsid w:val="00AC683E"/>
    <w:rsid w:val="00AC684C"/>
    <w:rsid w:val="00AC7306"/>
    <w:rsid w:val="00AD4E9A"/>
    <w:rsid w:val="00AE3D58"/>
    <w:rsid w:val="00AE4991"/>
    <w:rsid w:val="00AE64BD"/>
    <w:rsid w:val="00AF14C1"/>
    <w:rsid w:val="00AF36B6"/>
    <w:rsid w:val="00AF38C3"/>
    <w:rsid w:val="00AF64EF"/>
    <w:rsid w:val="00AF6C68"/>
    <w:rsid w:val="00AF755A"/>
    <w:rsid w:val="00B00694"/>
    <w:rsid w:val="00B01BC0"/>
    <w:rsid w:val="00B02045"/>
    <w:rsid w:val="00B05478"/>
    <w:rsid w:val="00B05DA5"/>
    <w:rsid w:val="00B113D4"/>
    <w:rsid w:val="00B13165"/>
    <w:rsid w:val="00B21443"/>
    <w:rsid w:val="00B21444"/>
    <w:rsid w:val="00B21E95"/>
    <w:rsid w:val="00B22CB9"/>
    <w:rsid w:val="00B255C4"/>
    <w:rsid w:val="00B31563"/>
    <w:rsid w:val="00B41397"/>
    <w:rsid w:val="00B479B1"/>
    <w:rsid w:val="00B51DFF"/>
    <w:rsid w:val="00B51FA8"/>
    <w:rsid w:val="00B549B7"/>
    <w:rsid w:val="00B57267"/>
    <w:rsid w:val="00B6114F"/>
    <w:rsid w:val="00B62535"/>
    <w:rsid w:val="00B62EB7"/>
    <w:rsid w:val="00B650B3"/>
    <w:rsid w:val="00B66AB5"/>
    <w:rsid w:val="00B71E95"/>
    <w:rsid w:val="00B725A4"/>
    <w:rsid w:val="00B76D15"/>
    <w:rsid w:val="00B820D4"/>
    <w:rsid w:val="00B87E0A"/>
    <w:rsid w:val="00B913B1"/>
    <w:rsid w:val="00B91B6B"/>
    <w:rsid w:val="00B94B4F"/>
    <w:rsid w:val="00B951F0"/>
    <w:rsid w:val="00BA077A"/>
    <w:rsid w:val="00BA4D23"/>
    <w:rsid w:val="00BA4D37"/>
    <w:rsid w:val="00BA4E82"/>
    <w:rsid w:val="00BA556D"/>
    <w:rsid w:val="00BA5AC2"/>
    <w:rsid w:val="00BA79A7"/>
    <w:rsid w:val="00BB06E1"/>
    <w:rsid w:val="00BB31DC"/>
    <w:rsid w:val="00BB3C2A"/>
    <w:rsid w:val="00BB7097"/>
    <w:rsid w:val="00BC476E"/>
    <w:rsid w:val="00BC65AE"/>
    <w:rsid w:val="00BC6A62"/>
    <w:rsid w:val="00BC6ED1"/>
    <w:rsid w:val="00BD0739"/>
    <w:rsid w:val="00BD5422"/>
    <w:rsid w:val="00BD5D0C"/>
    <w:rsid w:val="00BD6A8A"/>
    <w:rsid w:val="00BD74E4"/>
    <w:rsid w:val="00BD776A"/>
    <w:rsid w:val="00BF76C1"/>
    <w:rsid w:val="00C017EC"/>
    <w:rsid w:val="00C02BB4"/>
    <w:rsid w:val="00C07437"/>
    <w:rsid w:val="00C1208F"/>
    <w:rsid w:val="00C15E05"/>
    <w:rsid w:val="00C24244"/>
    <w:rsid w:val="00C24E09"/>
    <w:rsid w:val="00C27DA3"/>
    <w:rsid w:val="00C32BEF"/>
    <w:rsid w:val="00C3620A"/>
    <w:rsid w:val="00C36FF7"/>
    <w:rsid w:val="00C421FE"/>
    <w:rsid w:val="00C42DA2"/>
    <w:rsid w:val="00C43571"/>
    <w:rsid w:val="00C444C7"/>
    <w:rsid w:val="00C44DF2"/>
    <w:rsid w:val="00C46854"/>
    <w:rsid w:val="00C50F08"/>
    <w:rsid w:val="00C5499F"/>
    <w:rsid w:val="00C54D3F"/>
    <w:rsid w:val="00C55538"/>
    <w:rsid w:val="00C566E5"/>
    <w:rsid w:val="00C5679A"/>
    <w:rsid w:val="00C6059D"/>
    <w:rsid w:val="00C61975"/>
    <w:rsid w:val="00C626BF"/>
    <w:rsid w:val="00C645F8"/>
    <w:rsid w:val="00C64CD7"/>
    <w:rsid w:val="00C6646A"/>
    <w:rsid w:val="00C6659C"/>
    <w:rsid w:val="00C733EF"/>
    <w:rsid w:val="00C74289"/>
    <w:rsid w:val="00C7607C"/>
    <w:rsid w:val="00C77778"/>
    <w:rsid w:val="00C823BA"/>
    <w:rsid w:val="00C90204"/>
    <w:rsid w:val="00C9149A"/>
    <w:rsid w:val="00C95374"/>
    <w:rsid w:val="00CA53F2"/>
    <w:rsid w:val="00CA68C5"/>
    <w:rsid w:val="00CA7FB4"/>
    <w:rsid w:val="00CB0FE3"/>
    <w:rsid w:val="00CB30A2"/>
    <w:rsid w:val="00CB4880"/>
    <w:rsid w:val="00CB6447"/>
    <w:rsid w:val="00CC096B"/>
    <w:rsid w:val="00CC142C"/>
    <w:rsid w:val="00CC33A6"/>
    <w:rsid w:val="00CD0015"/>
    <w:rsid w:val="00CD1CFD"/>
    <w:rsid w:val="00CD4711"/>
    <w:rsid w:val="00CD53C3"/>
    <w:rsid w:val="00CD73E5"/>
    <w:rsid w:val="00CE4461"/>
    <w:rsid w:val="00CE54CE"/>
    <w:rsid w:val="00CE6C80"/>
    <w:rsid w:val="00CE6D08"/>
    <w:rsid w:val="00CF2D98"/>
    <w:rsid w:val="00CF370F"/>
    <w:rsid w:val="00CF3DF1"/>
    <w:rsid w:val="00CF48A9"/>
    <w:rsid w:val="00CF6D17"/>
    <w:rsid w:val="00D00C56"/>
    <w:rsid w:val="00D068FB"/>
    <w:rsid w:val="00D078F1"/>
    <w:rsid w:val="00D07CA6"/>
    <w:rsid w:val="00D107E7"/>
    <w:rsid w:val="00D13C9B"/>
    <w:rsid w:val="00D13CEC"/>
    <w:rsid w:val="00D15D66"/>
    <w:rsid w:val="00D20EFF"/>
    <w:rsid w:val="00D232DE"/>
    <w:rsid w:val="00D241B5"/>
    <w:rsid w:val="00D2602A"/>
    <w:rsid w:val="00D272BF"/>
    <w:rsid w:val="00D37E76"/>
    <w:rsid w:val="00D40383"/>
    <w:rsid w:val="00D4047B"/>
    <w:rsid w:val="00D4205D"/>
    <w:rsid w:val="00D44E2D"/>
    <w:rsid w:val="00D452AE"/>
    <w:rsid w:val="00D456BA"/>
    <w:rsid w:val="00D47D32"/>
    <w:rsid w:val="00D5174A"/>
    <w:rsid w:val="00D5316D"/>
    <w:rsid w:val="00D5490F"/>
    <w:rsid w:val="00D55DDA"/>
    <w:rsid w:val="00D56748"/>
    <w:rsid w:val="00D613C7"/>
    <w:rsid w:val="00D61A9A"/>
    <w:rsid w:val="00D61C96"/>
    <w:rsid w:val="00D65371"/>
    <w:rsid w:val="00D752B7"/>
    <w:rsid w:val="00D754FA"/>
    <w:rsid w:val="00D75B02"/>
    <w:rsid w:val="00D76613"/>
    <w:rsid w:val="00D76E3C"/>
    <w:rsid w:val="00D778C0"/>
    <w:rsid w:val="00D80871"/>
    <w:rsid w:val="00D818BB"/>
    <w:rsid w:val="00D82F6B"/>
    <w:rsid w:val="00D8463C"/>
    <w:rsid w:val="00D85D7F"/>
    <w:rsid w:val="00D871C8"/>
    <w:rsid w:val="00D873C3"/>
    <w:rsid w:val="00D93940"/>
    <w:rsid w:val="00D970C8"/>
    <w:rsid w:val="00DA1C3C"/>
    <w:rsid w:val="00DA1F1F"/>
    <w:rsid w:val="00DA57DB"/>
    <w:rsid w:val="00DA6CC9"/>
    <w:rsid w:val="00DB2AB0"/>
    <w:rsid w:val="00DB5555"/>
    <w:rsid w:val="00DB58FA"/>
    <w:rsid w:val="00DC0B37"/>
    <w:rsid w:val="00DC3AD4"/>
    <w:rsid w:val="00DC53D1"/>
    <w:rsid w:val="00DC5966"/>
    <w:rsid w:val="00DC68C6"/>
    <w:rsid w:val="00DD1D79"/>
    <w:rsid w:val="00DD2116"/>
    <w:rsid w:val="00DD2612"/>
    <w:rsid w:val="00DD2AC3"/>
    <w:rsid w:val="00DD30F5"/>
    <w:rsid w:val="00DD4C30"/>
    <w:rsid w:val="00DD58BE"/>
    <w:rsid w:val="00DD7E9E"/>
    <w:rsid w:val="00DE0A84"/>
    <w:rsid w:val="00DE196D"/>
    <w:rsid w:val="00DE3CE4"/>
    <w:rsid w:val="00DF38F0"/>
    <w:rsid w:val="00DF3E65"/>
    <w:rsid w:val="00DF4CA9"/>
    <w:rsid w:val="00DF7121"/>
    <w:rsid w:val="00E0367A"/>
    <w:rsid w:val="00E06D29"/>
    <w:rsid w:val="00E106A5"/>
    <w:rsid w:val="00E11C7E"/>
    <w:rsid w:val="00E135A2"/>
    <w:rsid w:val="00E15BE3"/>
    <w:rsid w:val="00E20EF7"/>
    <w:rsid w:val="00E2199E"/>
    <w:rsid w:val="00E2377D"/>
    <w:rsid w:val="00E24699"/>
    <w:rsid w:val="00E307E4"/>
    <w:rsid w:val="00E32A37"/>
    <w:rsid w:val="00E33625"/>
    <w:rsid w:val="00E34451"/>
    <w:rsid w:val="00E359E4"/>
    <w:rsid w:val="00E40DAC"/>
    <w:rsid w:val="00E46FC4"/>
    <w:rsid w:val="00E504DE"/>
    <w:rsid w:val="00E52388"/>
    <w:rsid w:val="00E53968"/>
    <w:rsid w:val="00E5413D"/>
    <w:rsid w:val="00E54261"/>
    <w:rsid w:val="00E57CEA"/>
    <w:rsid w:val="00E6002C"/>
    <w:rsid w:val="00E6236F"/>
    <w:rsid w:val="00E63259"/>
    <w:rsid w:val="00E64871"/>
    <w:rsid w:val="00E64EBA"/>
    <w:rsid w:val="00E651EC"/>
    <w:rsid w:val="00E670C4"/>
    <w:rsid w:val="00E67F0B"/>
    <w:rsid w:val="00E705F7"/>
    <w:rsid w:val="00E71374"/>
    <w:rsid w:val="00E71DFC"/>
    <w:rsid w:val="00E7316E"/>
    <w:rsid w:val="00E76EA2"/>
    <w:rsid w:val="00E819A7"/>
    <w:rsid w:val="00E83CDF"/>
    <w:rsid w:val="00E85638"/>
    <w:rsid w:val="00E87E7B"/>
    <w:rsid w:val="00E92F91"/>
    <w:rsid w:val="00E93D45"/>
    <w:rsid w:val="00E966C2"/>
    <w:rsid w:val="00E97D24"/>
    <w:rsid w:val="00EA7986"/>
    <w:rsid w:val="00EB0C40"/>
    <w:rsid w:val="00EB0CE7"/>
    <w:rsid w:val="00EB100D"/>
    <w:rsid w:val="00EB27D1"/>
    <w:rsid w:val="00EC57C2"/>
    <w:rsid w:val="00EC6978"/>
    <w:rsid w:val="00ED2000"/>
    <w:rsid w:val="00ED3A2E"/>
    <w:rsid w:val="00ED5CC1"/>
    <w:rsid w:val="00ED68E2"/>
    <w:rsid w:val="00ED740A"/>
    <w:rsid w:val="00EE08EB"/>
    <w:rsid w:val="00EE093B"/>
    <w:rsid w:val="00EE2150"/>
    <w:rsid w:val="00EE2919"/>
    <w:rsid w:val="00EE61D5"/>
    <w:rsid w:val="00EE6C5A"/>
    <w:rsid w:val="00EF118C"/>
    <w:rsid w:val="00EF285E"/>
    <w:rsid w:val="00EF36D3"/>
    <w:rsid w:val="00EF3ABC"/>
    <w:rsid w:val="00F009C1"/>
    <w:rsid w:val="00F01040"/>
    <w:rsid w:val="00F06384"/>
    <w:rsid w:val="00F07193"/>
    <w:rsid w:val="00F07A14"/>
    <w:rsid w:val="00F07A31"/>
    <w:rsid w:val="00F1064F"/>
    <w:rsid w:val="00F1140B"/>
    <w:rsid w:val="00F14076"/>
    <w:rsid w:val="00F158B6"/>
    <w:rsid w:val="00F23B12"/>
    <w:rsid w:val="00F24E6C"/>
    <w:rsid w:val="00F31071"/>
    <w:rsid w:val="00F320DC"/>
    <w:rsid w:val="00F3599B"/>
    <w:rsid w:val="00F35FFF"/>
    <w:rsid w:val="00F40962"/>
    <w:rsid w:val="00F4169B"/>
    <w:rsid w:val="00F4339A"/>
    <w:rsid w:val="00F50E85"/>
    <w:rsid w:val="00F52946"/>
    <w:rsid w:val="00F55B85"/>
    <w:rsid w:val="00F55BA5"/>
    <w:rsid w:val="00F65232"/>
    <w:rsid w:val="00F65575"/>
    <w:rsid w:val="00F65916"/>
    <w:rsid w:val="00F72952"/>
    <w:rsid w:val="00F73303"/>
    <w:rsid w:val="00F735B2"/>
    <w:rsid w:val="00F74C94"/>
    <w:rsid w:val="00F74CB1"/>
    <w:rsid w:val="00F74D15"/>
    <w:rsid w:val="00F8141B"/>
    <w:rsid w:val="00F81F8D"/>
    <w:rsid w:val="00F8561C"/>
    <w:rsid w:val="00F86B8A"/>
    <w:rsid w:val="00F91024"/>
    <w:rsid w:val="00F92930"/>
    <w:rsid w:val="00F937C9"/>
    <w:rsid w:val="00F943DD"/>
    <w:rsid w:val="00F9463C"/>
    <w:rsid w:val="00F94C5C"/>
    <w:rsid w:val="00F97B7D"/>
    <w:rsid w:val="00FA0C7C"/>
    <w:rsid w:val="00FA1EE5"/>
    <w:rsid w:val="00FA3DC8"/>
    <w:rsid w:val="00FA650F"/>
    <w:rsid w:val="00FB0363"/>
    <w:rsid w:val="00FB0D11"/>
    <w:rsid w:val="00FB4288"/>
    <w:rsid w:val="00FB6034"/>
    <w:rsid w:val="00FB7417"/>
    <w:rsid w:val="00FC5E94"/>
    <w:rsid w:val="00FD637D"/>
    <w:rsid w:val="00FD6713"/>
    <w:rsid w:val="00FE1270"/>
    <w:rsid w:val="00FE1C80"/>
    <w:rsid w:val="00FE6385"/>
    <w:rsid w:val="00FF2ADD"/>
    <w:rsid w:val="00FF2B64"/>
    <w:rsid w:val="00FF3F9E"/>
    <w:rsid w:val="00FF6D5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red">
      <v:stroke endarrow="block" color="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1C35"/>
    <w:rPr>
      <w:sz w:val="24"/>
      <w:szCs w:val="24"/>
    </w:rPr>
  </w:style>
  <w:style w:type="paragraph" w:styleId="Heading1">
    <w:name w:val="heading 1"/>
    <w:basedOn w:val="Normal"/>
    <w:next w:val="Normal"/>
    <w:link w:val="Heading1Char"/>
    <w:autoRedefine/>
    <w:qFormat/>
    <w:rsid w:val="00210FE6"/>
    <w:pPr>
      <w:keepNext/>
      <w:numPr>
        <w:numId w:val="19"/>
      </w:numPr>
      <w:spacing w:before="240" w:after="240" w:line="360" w:lineRule="auto"/>
      <w:jc w:val="center"/>
      <w:outlineLvl w:val="0"/>
    </w:pPr>
    <w:rPr>
      <w:rFonts w:ascii="Arial" w:hAnsi="Arial"/>
      <w:b/>
      <w:bCs/>
      <w:sz w:val="32"/>
    </w:rPr>
  </w:style>
  <w:style w:type="paragraph" w:styleId="Heading2">
    <w:name w:val="heading 2"/>
    <w:basedOn w:val="Normal"/>
    <w:next w:val="Normal"/>
    <w:autoRedefine/>
    <w:qFormat/>
    <w:rsid w:val="00210FE6"/>
    <w:pPr>
      <w:keepNext/>
      <w:numPr>
        <w:ilvl w:val="1"/>
        <w:numId w:val="19"/>
      </w:numPr>
      <w:spacing w:before="240" w:after="240"/>
      <w:jc w:val="center"/>
      <w:outlineLvl w:val="1"/>
    </w:pPr>
    <w:rPr>
      <w:rFonts w:ascii="Arial" w:hAnsi="Arial"/>
      <w:b/>
      <w:bCs/>
      <w:sz w:val="28"/>
    </w:rPr>
  </w:style>
  <w:style w:type="paragraph" w:styleId="Heading3">
    <w:name w:val="heading 3"/>
    <w:basedOn w:val="Normal"/>
    <w:next w:val="Normal"/>
    <w:autoRedefine/>
    <w:qFormat/>
    <w:rsid w:val="00210FE6"/>
    <w:pPr>
      <w:keepNext/>
      <w:numPr>
        <w:ilvl w:val="2"/>
        <w:numId w:val="19"/>
      </w:numPr>
      <w:spacing w:before="480" w:after="300"/>
      <w:outlineLvl w:val="2"/>
    </w:pPr>
    <w:rPr>
      <w:rFonts w:ascii="Arial" w:hAnsi="Arial" w:cs="Arial"/>
      <w:b/>
      <w:bCs/>
      <w:sz w:val="26"/>
      <w:szCs w:val="26"/>
    </w:rPr>
  </w:style>
  <w:style w:type="paragraph" w:styleId="Heading4">
    <w:name w:val="heading 4"/>
    <w:basedOn w:val="Normal"/>
    <w:next w:val="Normal"/>
    <w:qFormat/>
    <w:rsid w:val="004C7299"/>
    <w:pPr>
      <w:keepNext/>
      <w:numPr>
        <w:ilvl w:val="3"/>
        <w:numId w:val="19"/>
      </w:numPr>
      <w:spacing w:before="240" w:after="60"/>
      <w:outlineLvl w:val="3"/>
    </w:pPr>
    <w:rPr>
      <w:b/>
      <w:bCs/>
      <w:sz w:val="28"/>
      <w:szCs w:val="28"/>
    </w:rPr>
  </w:style>
  <w:style w:type="paragraph" w:styleId="Heading5">
    <w:name w:val="heading 5"/>
    <w:basedOn w:val="Normal"/>
    <w:next w:val="Normal"/>
    <w:qFormat/>
    <w:rsid w:val="004C7299"/>
    <w:pPr>
      <w:numPr>
        <w:ilvl w:val="4"/>
        <w:numId w:val="19"/>
      </w:numPr>
      <w:spacing w:before="240" w:after="60"/>
      <w:outlineLvl w:val="4"/>
    </w:pPr>
    <w:rPr>
      <w:b/>
      <w:bCs/>
      <w:i/>
      <w:iCs/>
      <w:sz w:val="26"/>
      <w:szCs w:val="26"/>
    </w:rPr>
  </w:style>
  <w:style w:type="paragraph" w:styleId="Heading6">
    <w:name w:val="heading 6"/>
    <w:basedOn w:val="Normal"/>
    <w:next w:val="Normal"/>
    <w:qFormat/>
    <w:rsid w:val="004C7299"/>
    <w:pPr>
      <w:numPr>
        <w:ilvl w:val="5"/>
        <w:numId w:val="19"/>
      </w:numPr>
      <w:spacing w:before="240" w:after="60"/>
      <w:outlineLvl w:val="5"/>
    </w:pPr>
    <w:rPr>
      <w:b/>
      <w:bCs/>
      <w:sz w:val="22"/>
      <w:szCs w:val="22"/>
    </w:rPr>
  </w:style>
  <w:style w:type="paragraph" w:styleId="Heading7">
    <w:name w:val="heading 7"/>
    <w:basedOn w:val="Normal"/>
    <w:next w:val="Normal"/>
    <w:qFormat/>
    <w:rsid w:val="004C7299"/>
    <w:pPr>
      <w:numPr>
        <w:ilvl w:val="6"/>
        <w:numId w:val="19"/>
      </w:numPr>
      <w:spacing w:before="240" w:after="60"/>
      <w:outlineLvl w:val="6"/>
    </w:pPr>
  </w:style>
  <w:style w:type="paragraph" w:styleId="Heading8">
    <w:name w:val="heading 8"/>
    <w:basedOn w:val="Normal"/>
    <w:next w:val="Normal"/>
    <w:qFormat/>
    <w:rsid w:val="004C7299"/>
    <w:pPr>
      <w:numPr>
        <w:ilvl w:val="7"/>
        <w:numId w:val="19"/>
      </w:numPr>
      <w:spacing w:before="240" w:after="60"/>
      <w:outlineLvl w:val="7"/>
    </w:pPr>
    <w:rPr>
      <w:i/>
      <w:iCs/>
    </w:rPr>
  </w:style>
  <w:style w:type="paragraph" w:styleId="Heading9">
    <w:name w:val="heading 9"/>
    <w:basedOn w:val="Normal"/>
    <w:next w:val="Normal"/>
    <w:qFormat/>
    <w:rsid w:val="004C7299"/>
    <w:pPr>
      <w:numPr>
        <w:ilvl w:val="8"/>
        <w:numId w:val="1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qFormat/>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qFormat/>
    <w:rsid w:val="0031078C"/>
    <w:pPr>
      <w:tabs>
        <w:tab w:val="left" w:pos="480"/>
        <w:tab w:val="right" w:leader="dot" w:pos="9344"/>
      </w:tabs>
      <w:spacing w:before="120" w:after="120" w:line="360" w:lineRule="auto"/>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qFormat/>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uiPriority w:val="35"/>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rPr>
      <w:lang w:val="hr-HR" w:eastAsia="hr-HR" w:bidi="ar-SA"/>
    </w:rPr>
  </w:style>
  <w:style w:type="paragraph" w:styleId="BalloonText">
    <w:name w:val="Balloon Text"/>
    <w:basedOn w:val="Normal"/>
    <w:link w:val="BalloonTextChar"/>
    <w:rsid w:val="00BA4D37"/>
    <w:rPr>
      <w:rFonts w:ascii="Tahoma" w:hAnsi="Tahoma" w:cs="Tahoma"/>
      <w:sz w:val="16"/>
      <w:szCs w:val="16"/>
    </w:rPr>
  </w:style>
  <w:style w:type="character" w:customStyle="1" w:styleId="BalloonTextChar">
    <w:name w:val="Balloon Text Char"/>
    <w:basedOn w:val="DefaultParagraphFont"/>
    <w:link w:val="BalloonText"/>
    <w:rsid w:val="00BA4D37"/>
    <w:rPr>
      <w:rFonts w:ascii="Tahoma" w:hAnsi="Tahoma" w:cs="Tahoma"/>
      <w:sz w:val="16"/>
      <w:szCs w:val="16"/>
    </w:rPr>
  </w:style>
  <w:style w:type="character" w:customStyle="1" w:styleId="apple-converted-space">
    <w:name w:val="apple-converted-space"/>
    <w:basedOn w:val="DefaultParagraphFont"/>
    <w:rsid w:val="00A71BFE"/>
  </w:style>
  <w:style w:type="paragraph" w:styleId="ListParagraph">
    <w:name w:val="List Paragraph"/>
    <w:basedOn w:val="Normal"/>
    <w:uiPriority w:val="34"/>
    <w:qFormat/>
    <w:rsid w:val="0096417D"/>
    <w:pPr>
      <w:ind w:left="720"/>
      <w:contextualSpacing/>
    </w:pPr>
  </w:style>
  <w:style w:type="character" w:styleId="PlaceholderText">
    <w:name w:val="Placeholder Text"/>
    <w:basedOn w:val="DefaultParagraphFont"/>
    <w:uiPriority w:val="99"/>
    <w:semiHidden/>
    <w:rsid w:val="00F07A31"/>
    <w:rPr>
      <w:color w:val="808080"/>
    </w:rPr>
  </w:style>
  <w:style w:type="paragraph" w:styleId="TOCHeading">
    <w:name w:val="TOC Heading"/>
    <w:basedOn w:val="Heading1"/>
    <w:next w:val="Normal"/>
    <w:uiPriority w:val="39"/>
    <w:unhideWhenUsed/>
    <w:qFormat/>
    <w:rsid w:val="0071522E"/>
    <w:pPr>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character" w:customStyle="1" w:styleId="Heading1Char">
    <w:name w:val="Heading 1 Char"/>
    <w:basedOn w:val="DefaultParagraphFont"/>
    <w:link w:val="Heading1"/>
    <w:rsid w:val="00210FE6"/>
    <w:rPr>
      <w:rFonts w:ascii="Arial" w:hAnsi="Arial"/>
      <w:b/>
      <w:bCs/>
      <w:sz w:val="32"/>
      <w:szCs w:val="24"/>
    </w:rPr>
  </w:style>
  <w:style w:type="paragraph" w:styleId="TableofFigures">
    <w:name w:val="table of figures"/>
    <w:basedOn w:val="Normal"/>
    <w:next w:val="Normal"/>
    <w:uiPriority w:val="99"/>
    <w:rsid w:val="00882EA9"/>
  </w:style>
  <w:style w:type="table" w:styleId="LightShading-Accent5">
    <w:name w:val="Light Shading Accent 5"/>
    <w:basedOn w:val="TableNormal"/>
    <w:uiPriority w:val="60"/>
    <w:rsid w:val="006B509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Default">
    <w:name w:val="Default"/>
    <w:rsid w:val="00494520"/>
    <w:pPr>
      <w:autoSpaceDE w:val="0"/>
      <w:autoSpaceDN w:val="0"/>
      <w:adjustRightInd w:val="0"/>
    </w:pPr>
    <w:rPr>
      <w:rFonts w:eastAsiaTheme="minorHAnsi"/>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1C35"/>
    <w:rPr>
      <w:sz w:val="24"/>
      <w:szCs w:val="24"/>
    </w:rPr>
  </w:style>
  <w:style w:type="paragraph" w:styleId="Heading1">
    <w:name w:val="heading 1"/>
    <w:basedOn w:val="Normal"/>
    <w:next w:val="Normal"/>
    <w:link w:val="Heading1Char"/>
    <w:autoRedefine/>
    <w:qFormat/>
    <w:rsid w:val="00210FE6"/>
    <w:pPr>
      <w:keepNext/>
      <w:numPr>
        <w:numId w:val="19"/>
      </w:numPr>
      <w:spacing w:before="240" w:after="240" w:line="360" w:lineRule="auto"/>
      <w:jc w:val="center"/>
      <w:outlineLvl w:val="0"/>
    </w:pPr>
    <w:rPr>
      <w:rFonts w:ascii="Arial" w:hAnsi="Arial"/>
      <w:b/>
      <w:bCs/>
      <w:sz w:val="32"/>
    </w:rPr>
  </w:style>
  <w:style w:type="paragraph" w:styleId="Heading2">
    <w:name w:val="heading 2"/>
    <w:basedOn w:val="Normal"/>
    <w:next w:val="Normal"/>
    <w:autoRedefine/>
    <w:qFormat/>
    <w:rsid w:val="00210FE6"/>
    <w:pPr>
      <w:keepNext/>
      <w:numPr>
        <w:ilvl w:val="1"/>
        <w:numId w:val="19"/>
      </w:numPr>
      <w:spacing w:before="240" w:after="240"/>
      <w:jc w:val="center"/>
      <w:outlineLvl w:val="1"/>
    </w:pPr>
    <w:rPr>
      <w:rFonts w:ascii="Arial" w:hAnsi="Arial"/>
      <w:b/>
      <w:bCs/>
      <w:sz w:val="28"/>
    </w:rPr>
  </w:style>
  <w:style w:type="paragraph" w:styleId="Heading3">
    <w:name w:val="heading 3"/>
    <w:basedOn w:val="Normal"/>
    <w:next w:val="Normal"/>
    <w:autoRedefine/>
    <w:qFormat/>
    <w:rsid w:val="00210FE6"/>
    <w:pPr>
      <w:keepNext/>
      <w:numPr>
        <w:ilvl w:val="2"/>
        <w:numId w:val="19"/>
      </w:numPr>
      <w:spacing w:before="480" w:after="300"/>
      <w:outlineLvl w:val="2"/>
    </w:pPr>
    <w:rPr>
      <w:rFonts w:ascii="Arial" w:hAnsi="Arial" w:cs="Arial"/>
      <w:b/>
      <w:bCs/>
      <w:sz w:val="26"/>
      <w:szCs w:val="26"/>
    </w:rPr>
  </w:style>
  <w:style w:type="paragraph" w:styleId="Heading4">
    <w:name w:val="heading 4"/>
    <w:basedOn w:val="Normal"/>
    <w:next w:val="Normal"/>
    <w:qFormat/>
    <w:rsid w:val="004C7299"/>
    <w:pPr>
      <w:keepNext/>
      <w:numPr>
        <w:ilvl w:val="3"/>
        <w:numId w:val="19"/>
      </w:numPr>
      <w:spacing w:before="240" w:after="60"/>
      <w:outlineLvl w:val="3"/>
    </w:pPr>
    <w:rPr>
      <w:b/>
      <w:bCs/>
      <w:sz w:val="28"/>
      <w:szCs w:val="28"/>
    </w:rPr>
  </w:style>
  <w:style w:type="paragraph" w:styleId="Heading5">
    <w:name w:val="heading 5"/>
    <w:basedOn w:val="Normal"/>
    <w:next w:val="Normal"/>
    <w:qFormat/>
    <w:rsid w:val="004C7299"/>
    <w:pPr>
      <w:numPr>
        <w:ilvl w:val="4"/>
        <w:numId w:val="19"/>
      </w:numPr>
      <w:spacing w:before="240" w:after="60"/>
      <w:outlineLvl w:val="4"/>
    </w:pPr>
    <w:rPr>
      <w:b/>
      <w:bCs/>
      <w:i/>
      <w:iCs/>
      <w:sz w:val="26"/>
      <w:szCs w:val="26"/>
    </w:rPr>
  </w:style>
  <w:style w:type="paragraph" w:styleId="Heading6">
    <w:name w:val="heading 6"/>
    <w:basedOn w:val="Normal"/>
    <w:next w:val="Normal"/>
    <w:qFormat/>
    <w:rsid w:val="004C7299"/>
    <w:pPr>
      <w:numPr>
        <w:ilvl w:val="5"/>
        <w:numId w:val="19"/>
      </w:numPr>
      <w:spacing w:before="240" w:after="60"/>
      <w:outlineLvl w:val="5"/>
    </w:pPr>
    <w:rPr>
      <w:b/>
      <w:bCs/>
      <w:sz w:val="22"/>
      <w:szCs w:val="22"/>
    </w:rPr>
  </w:style>
  <w:style w:type="paragraph" w:styleId="Heading7">
    <w:name w:val="heading 7"/>
    <w:basedOn w:val="Normal"/>
    <w:next w:val="Normal"/>
    <w:qFormat/>
    <w:rsid w:val="004C7299"/>
    <w:pPr>
      <w:numPr>
        <w:ilvl w:val="6"/>
        <w:numId w:val="19"/>
      </w:numPr>
      <w:spacing w:before="240" w:after="60"/>
      <w:outlineLvl w:val="6"/>
    </w:pPr>
  </w:style>
  <w:style w:type="paragraph" w:styleId="Heading8">
    <w:name w:val="heading 8"/>
    <w:basedOn w:val="Normal"/>
    <w:next w:val="Normal"/>
    <w:qFormat/>
    <w:rsid w:val="004C7299"/>
    <w:pPr>
      <w:numPr>
        <w:ilvl w:val="7"/>
        <w:numId w:val="19"/>
      </w:numPr>
      <w:spacing w:before="240" w:after="60"/>
      <w:outlineLvl w:val="7"/>
    </w:pPr>
    <w:rPr>
      <w:i/>
      <w:iCs/>
    </w:rPr>
  </w:style>
  <w:style w:type="paragraph" w:styleId="Heading9">
    <w:name w:val="heading 9"/>
    <w:basedOn w:val="Normal"/>
    <w:next w:val="Normal"/>
    <w:qFormat/>
    <w:rsid w:val="004C7299"/>
    <w:pPr>
      <w:numPr>
        <w:ilvl w:val="8"/>
        <w:numId w:val="1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qFormat/>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qFormat/>
    <w:rsid w:val="0031078C"/>
    <w:pPr>
      <w:tabs>
        <w:tab w:val="left" w:pos="480"/>
        <w:tab w:val="right" w:leader="dot" w:pos="9344"/>
      </w:tabs>
      <w:spacing w:before="120" w:after="120" w:line="360" w:lineRule="auto"/>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qFormat/>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uiPriority w:val="35"/>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rPr>
      <w:lang w:val="hr-HR" w:eastAsia="hr-HR" w:bidi="ar-SA"/>
    </w:rPr>
  </w:style>
  <w:style w:type="paragraph" w:styleId="BalloonText">
    <w:name w:val="Balloon Text"/>
    <w:basedOn w:val="Normal"/>
    <w:link w:val="BalloonTextChar"/>
    <w:rsid w:val="00BA4D37"/>
    <w:rPr>
      <w:rFonts w:ascii="Tahoma" w:hAnsi="Tahoma" w:cs="Tahoma"/>
      <w:sz w:val="16"/>
      <w:szCs w:val="16"/>
    </w:rPr>
  </w:style>
  <w:style w:type="character" w:customStyle="1" w:styleId="BalloonTextChar">
    <w:name w:val="Balloon Text Char"/>
    <w:basedOn w:val="DefaultParagraphFont"/>
    <w:link w:val="BalloonText"/>
    <w:rsid w:val="00BA4D37"/>
    <w:rPr>
      <w:rFonts w:ascii="Tahoma" w:hAnsi="Tahoma" w:cs="Tahoma"/>
      <w:sz w:val="16"/>
      <w:szCs w:val="16"/>
    </w:rPr>
  </w:style>
  <w:style w:type="character" w:customStyle="1" w:styleId="apple-converted-space">
    <w:name w:val="apple-converted-space"/>
    <w:basedOn w:val="DefaultParagraphFont"/>
    <w:rsid w:val="00A71BFE"/>
  </w:style>
  <w:style w:type="paragraph" w:styleId="ListParagraph">
    <w:name w:val="List Paragraph"/>
    <w:basedOn w:val="Normal"/>
    <w:uiPriority w:val="34"/>
    <w:qFormat/>
    <w:rsid w:val="0096417D"/>
    <w:pPr>
      <w:ind w:left="720"/>
      <w:contextualSpacing/>
    </w:pPr>
  </w:style>
  <w:style w:type="character" w:styleId="PlaceholderText">
    <w:name w:val="Placeholder Text"/>
    <w:basedOn w:val="DefaultParagraphFont"/>
    <w:uiPriority w:val="99"/>
    <w:semiHidden/>
    <w:rsid w:val="00F07A31"/>
    <w:rPr>
      <w:color w:val="808080"/>
    </w:rPr>
  </w:style>
  <w:style w:type="paragraph" w:styleId="TOCHeading">
    <w:name w:val="TOC Heading"/>
    <w:basedOn w:val="Heading1"/>
    <w:next w:val="Normal"/>
    <w:uiPriority w:val="39"/>
    <w:unhideWhenUsed/>
    <w:qFormat/>
    <w:rsid w:val="0071522E"/>
    <w:pPr>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val="en-US" w:eastAsia="ja-JP"/>
    </w:rPr>
  </w:style>
  <w:style w:type="character" w:customStyle="1" w:styleId="Heading1Char">
    <w:name w:val="Heading 1 Char"/>
    <w:basedOn w:val="DefaultParagraphFont"/>
    <w:link w:val="Heading1"/>
    <w:rsid w:val="00210FE6"/>
    <w:rPr>
      <w:rFonts w:ascii="Arial" w:hAnsi="Arial"/>
      <w:b/>
      <w:bCs/>
      <w:sz w:val="32"/>
      <w:szCs w:val="24"/>
    </w:rPr>
  </w:style>
  <w:style w:type="paragraph" w:styleId="TableofFigures">
    <w:name w:val="table of figures"/>
    <w:basedOn w:val="Normal"/>
    <w:next w:val="Normal"/>
    <w:uiPriority w:val="99"/>
    <w:rsid w:val="00882EA9"/>
  </w:style>
  <w:style w:type="table" w:styleId="LightShading-Accent5">
    <w:name w:val="Light Shading Accent 5"/>
    <w:basedOn w:val="TableNormal"/>
    <w:uiPriority w:val="60"/>
    <w:rsid w:val="006B509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Default">
    <w:name w:val="Default"/>
    <w:rsid w:val="00494520"/>
    <w:pPr>
      <w:autoSpaceDE w:val="0"/>
      <w:autoSpaceDN w:val="0"/>
      <w:adjustRightInd w:val="0"/>
    </w:pPr>
    <w:rPr>
      <w:rFonts w:eastAsiaTheme="minorHAns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128904">
      <w:bodyDiv w:val="1"/>
      <w:marLeft w:val="0"/>
      <w:marRight w:val="0"/>
      <w:marTop w:val="0"/>
      <w:marBottom w:val="0"/>
      <w:divBdr>
        <w:top w:val="none" w:sz="0" w:space="0" w:color="auto"/>
        <w:left w:val="none" w:sz="0" w:space="0" w:color="auto"/>
        <w:bottom w:val="none" w:sz="0" w:space="0" w:color="auto"/>
        <w:right w:val="none" w:sz="0" w:space="0" w:color="auto"/>
      </w:divBdr>
    </w:div>
    <w:div w:id="1005283899">
      <w:bodyDiv w:val="1"/>
      <w:marLeft w:val="0"/>
      <w:marRight w:val="0"/>
      <w:marTop w:val="0"/>
      <w:marBottom w:val="0"/>
      <w:divBdr>
        <w:top w:val="none" w:sz="0" w:space="0" w:color="auto"/>
        <w:left w:val="none" w:sz="0" w:space="0" w:color="auto"/>
        <w:bottom w:val="none" w:sz="0" w:space="0" w:color="auto"/>
        <w:right w:val="none" w:sz="0" w:space="0" w:color="auto"/>
      </w:divBdr>
    </w:div>
    <w:div w:id="1457597717">
      <w:bodyDiv w:val="1"/>
      <w:marLeft w:val="0"/>
      <w:marRight w:val="0"/>
      <w:marTop w:val="0"/>
      <w:marBottom w:val="0"/>
      <w:divBdr>
        <w:top w:val="none" w:sz="0" w:space="0" w:color="auto"/>
        <w:left w:val="none" w:sz="0" w:space="0" w:color="auto"/>
        <w:bottom w:val="none" w:sz="0" w:space="0" w:color="auto"/>
        <w:right w:val="none" w:sz="0" w:space="0" w:color="auto"/>
      </w:divBdr>
    </w:div>
    <w:div w:id="1617907078">
      <w:bodyDiv w:val="1"/>
      <w:marLeft w:val="0"/>
      <w:marRight w:val="0"/>
      <w:marTop w:val="0"/>
      <w:marBottom w:val="0"/>
      <w:divBdr>
        <w:top w:val="none" w:sz="0" w:space="0" w:color="auto"/>
        <w:left w:val="none" w:sz="0" w:space="0" w:color="auto"/>
        <w:bottom w:val="none" w:sz="0" w:space="0" w:color="auto"/>
        <w:right w:val="none" w:sz="0" w:space="0" w:color="auto"/>
      </w:divBdr>
    </w:div>
    <w:div w:id="162997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jiljana\LOCALS~1\Temp\Rar$DI00.656\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84C57-1400-49F9-920C-C754D6456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Predlozak-v8.dot</Template>
  <TotalTime>27</TotalTime>
  <Pages>1</Pages>
  <Words>3917</Words>
  <Characters>22332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26197</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Minix</dc:creator>
  <cp:lastModifiedBy>Ursa Minor</cp:lastModifiedBy>
  <cp:revision>34</cp:revision>
  <cp:lastPrinted>2011-01-10T13:11:00Z</cp:lastPrinted>
  <dcterms:created xsi:type="dcterms:W3CDTF">2013-05-19T16:36:00Z</dcterms:created>
  <dcterms:modified xsi:type="dcterms:W3CDTF">2013-06-25T21:44:00Z</dcterms:modified>
</cp:coreProperties>
</file>